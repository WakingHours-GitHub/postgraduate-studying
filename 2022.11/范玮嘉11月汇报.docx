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A3529" w14:textId="249D96CB" w:rsidR="000E1812" w:rsidRDefault="0075503E" w:rsidP="0075503E">
      <w:pPr>
        <w:pStyle w:val="ac"/>
      </w:pPr>
      <w:r>
        <w:rPr>
          <w:rFonts w:hint="eastAsia"/>
        </w:rPr>
        <w:t>1</w:t>
      </w:r>
      <w:r>
        <w:t>1</w:t>
      </w:r>
      <w:r>
        <w:rPr>
          <w:rFonts w:hint="eastAsia"/>
        </w:rPr>
        <w:t>月汇报</w:t>
      </w:r>
    </w:p>
    <w:p w14:paraId="4CAEA04B" w14:textId="692D5F4A" w:rsidR="00250FC8" w:rsidRDefault="005C09D2" w:rsidP="00250FC8">
      <w:r>
        <w:rPr>
          <w:rFonts w:hint="eastAsia"/>
        </w:rPr>
        <w:t>基于块</w:t>
      </w:r>
      <w:r w:rsidR="00250FC8">
        <w:rPr>
          <w:rFonts w:hint="eastAsia"/>
        </w:rPr>
        <w:t>的</w:t>
      </w:r>
      <w:proofErr w:type="spellStart"/>
      <w:r w:rsidR="00250FC8">
        <w:rPr>
          <w:rFonts w:hint="eastAsia"/>
        </w:rPr>
        <w:t>VGG</w:t>
      </w:r>
      <w:proofErr w:type="spellEnd"/>
      <w:r w:rsidR="00250FC8">
        <w:rPr>
          <w:rFonts w:hint="eastAsia"/>
        </w:rPr>
        <w:t>网络结构</w:t>
      </w:r>
      <w:r w:rsidR="00250FC8">
        <w:t>—</w:t>
      </w:r>
      <w:r w:rsidR="00250FC8">
        <w:rPr>
          <w:rFonts w:hint="eastAsia"/>
        </w:rPr>
        <w:t>为什么最经典的网络架构之一</w:t>
      </w:r>
      <w:r w:rsidR="0081562C">
        <w:t>?</w:t>
      </w:r>
    </w:p>
    <w:p w14:paraId="0CAD76A6" w14:textId="77726CDA" w:rsidR="00293FA5" w:rsidRDefault="008605AE" w:rsidP="00250FC8">
      <w:proofErr w:type="spellStart"/>
      <w:r>
        <w:t>VGG</w:t>
      </w:r>
      <w:proofErr w:type="spellEnd"/>
      <w:r>
        <w:t>—</w:t>
      </w:r>
      <w:r>
        <w:rPr>
          <w:rFonts w:hint="eastAsia"/>
        </w:rPr>
        <w:t>Ba</w:t>
      </w:r>
      <w:r>
        <w:t>se</w:t>
      </w:r>
      <w:r>
        <w:rPr>
          <w:rFonts w:hint="eastAsia"/>
        </w:rPr>
        <w:t>d</w:t>
      </w:r>
      <w:r>
        <w:t xml:space="preserve"> on </w:t>
      </w:r>
      <w:r w:rsidR="00E909C4">
        <w:rPr>
          <w:rFonts w:hint="eastAsia"/>
        </w:rPr>
        <w:t>B</w:t>
      </w:r>
      <w:r>
        <w:t xml:space="preserve">lock </w:t>
      </w:r>
      <w:r w:rsidR="009473CA">
        <w:rPr>
          <w:rFonts w:hint="eastAsia"/>
        </w:rPr>
        <w:t>Construction</w:t>
      </w:r>
      <w:r w:rsidR="00320EBC">
        <w:t>—</w:t>
      </w:r>
      <w:r w:rsidR="00921F89">
        <w:t>W</w:t>
      </w:r>
      <w:r w:rsidR="00320EBC">
        <w:t xml:space="preserve">hy it is one of the classics </w:t>
      </w:r>
      <w:r w:rsidR="00320EBC">
        <w:rPr>
          <w:rFonts w:hint="eastAsia"/>
        </w:rPr>
        <w:t>net</w:t>
      </w:r>
      <w:r w:rsidR="00320EBC">
        <w:t>work framework</w:t>
      </w:r>
      <w:r w:rsidR="00863C87">
        <w:t>?</w:t>
      </w:r>
    </w:p>
    <w:p w14:paraId="08CF0926" w14:textId="1E12F50B" w:rsidR="00250FC8" w:rsidRDefault="00514458" w:rsidP="00673A44">
      <w:r>
        <w:tab/>
      </w:r>
      <w:bookmarkStart w:id="0" w:name="OLE_LINK1"/>
      <w:proofErr w:type="spellStart"/>
      <w:r w:rsidR="000251A6">
        <w:rPr>
          <w:rFonts w:hint="eastAsia"/>
        </w:rPr>
        <w:t>Alex</w:t>
      </w:r>
      <w:r w:rsidR="000251A6">
        <w:t>Net</w:t>
      </w:r>
      <w:proofErr w:type="spellEnd"/>
      <w:r w:rsidR="000251A6">
        <w:rPr>
          <w:rFonts w:hint="eastAsia"/>
        </w:rPr>
        <w:t>的成功</w:t>
      </w:r>
      <w:r w:rsidR="003F7F82">
        <w:rPr>
          <w:rFonts w:hint="eastAsia"/>
        </w:rPr>
        <w:t>不是偶然，一个更大更深的</w:t>
      </w:r>
      <w:r w:rsidR="003F7F82">
        <w:rPr>
          <w:rFonts w:hint="eastAsia"/>
        </w:rPr>
        <w:t>LeNet</w:t>
      </w:r>
      <w:r w:rsidR="00C447AF">
        <w:rPr>
          <w:rFonts w:hint="eastAsia"/>
        </w:rPr>
        <w:t>在那个年代的</w:t>
      </w:r>
      <w:r w:rsidR="003F7F82">
        <w:rPr>
          <w:rFonts w:hint="eastAsia"/>
        </w:rPr>
        <w:t>大数据中训练效果非常好。</w:t>
      </w:r>
      <w:proofErr w:type="spellStart"/>
      <w:r w:rsidR="00EF6D33">
        <w:rPr>
          <w:rFonts w:hint="eastAsia"/>
        </w:rPr>
        <w:t>AlexNet</w:t>
      </w:r>
      <w:proofErr w:type="spellEnd"/>
      <w:r w:rsidR="00B45DFE">
        <w:rPr>
          <w:rFonts w:hint="eastAsia"/>
        </w:rPr>
        <w:t>首次证明了通过神经网络训练学习得到的特征可以超越人类手工设计的特征。</w:t>
      </w:r>
      <w:r w:rsidR="004200C4">
        <w:rPr>
          <w:rFonts w:hint="eastAsia"/>
        </w:rPr>
        <w:t>但它还不够完美</w:t>
      </w:r>
      <w:r w:rsidR="00532A99">
        <w:rPr>
          <w:rFonts w:hint="eastAsia"/>
        </w:rPr>
        <w:t>，</w:t>
      </w:r>
      <w:r w:rsidR="00B55819">
        <w:rPr>
          <w:rFonts w:hint="eastAsia"/>
        </w:rPr>
        <w:t>设计不够简洁</w:t>
      </w:r>
      <w:r w:rsidR="00BB3034">
        <w:rPr>
          <w:rFonts w:hint="eastAsia"/>
        </w:rPr>
        <w:t>，并且也不知道为什么要如此设计</w:t>
      </w:r>
      <w:r w:rsidR="00C76EEA">
        <w:rPr>
          <w:rFonts w:hint="eastAsia"/>
        </w:rPr>
        <w:t>(</w:t>
      </w:r>
      <w:r w:rsidR="00235ABE">
        <w:rPr>
          <w:rFonts w:hint="eastAsia"/>
        </w:rPr>
        <w:t>具体每一层的</w:t>
      </w:r>
      <w:r w:rsidR="00C76EEA">
        <w:rPr>
          <w:rFonts w:hint="eastAsia"/>
        </w:rPr>
        <w:t>超参数</w:t>
      </w:r>
      <w:r w:rsidR="00235ABE">
        <w:rPr>
          <w:rFonts w:hint="eastAsia"/>
        </w:rPr>
        <w:t>）</w:t>
      </w:r>
      <w:r w:rsidR="00BB3034">
        <w:rPr>
          <w:rFonts w:hint="eastAsia"/>
        </w:rPr>
        <w:t>。</w:t>
      </w:r>
      <w:r w:rsidR="00F96ECE">
        <w:rPr>
          <w:rFonts w:hint="eastAsia"/>
        </w:rPr>
        <w:t>简洁</w:t>
      </w:r>
      <w:r w:rsidR="00CD35B8">
        <w:rPr>
          <w:rFonts w:hint="eastAsia"/>
        </w:rPr>
        <w:t>的设计往往</w:t>
      </w:r>
      <w:r w:rsidR="00F82AE3">
        <w:rPr>
          <w:rFonts w:hint="eastAsia"/>
        </w:rPr>
        <w:t>更容易被世人记住</w:t>
      </w:r>
      <w:r w:rsidR="00A3640D">
        <w:rPr>
          <w:rFonts w:hint="eastAsia"/>
        </w:rPr>
        <w:t>。如此，基于块的网络模型：</w:t>
      </w:r>
      <w:proofErr w:type="spellStart"/>
      <w:r w:rsidR="00A3640D">
        <w:rPr>
          <w:rFonts w:hint="eastAsia"/>
        </w:rPr>
        <w:t>VGG</w:t>
      </w:r>
      <w:proofErr w:type="spellEnd"/>
      <w:r w:rsidR="003E2F90">
        <w:rPr>
          <w:rFonts w:hint="eastAsia"/>
        </w:rPr>
        <w:t>被</w:t>
      </w:r>
      <w:r w:rsidR="002B44D4">
        <w:rPr>
          <w:rFonts w:hint="eastAsia"/>
        </w:rPr>
        <w:t>提出</w:t>
      </w:r>
      <w:r w:rsidR="00A3640D">
        <w:rPr>
          <w:rFonts w:hint="eastAsia"/>
        </w:rPr>
        <w:t>了。</w:t>
      </w:r>
      <w:proofErr w:type="spellStart"/>
      <w:r w:rsidR="00431D70">
        <w:rPr>
          <w:rFonts w:hint="eastAsia"/>
        </w:rPr>
        <w:t>VGG</w:t>
      </w:r>
      <w:proofErr w:type="spellEnd"/>
      <w:r w:rsidR="00431D70">
        <w:rPr>
          <w:rFonts w:hint="eastAsia"/>
        </w:rPr>
        <w:t>块的结构如下</w:t>
      </w:r>
      <w:r w:rsidR="000F314A">
        <w:rPr>
          <w:rFonts w:hint="eastAsia"/>
        </w:rPr>
        <w:t>：</w:t>
      </w:r>
      <w:bookmarkEnd w:id="0"/>
    </w:p>
    <w:p w14:paraId="30E0D94E" w14:textId="339DD935" w:rsidR="001E297F" w:rsidRDefault="001E297F" w:rsidP="00250FC8">
      <w:r>
        <w:tab/>
      </w:r>
      <w:r w:rsidR="00174207">
        <w:t>I</w:t>
      </w:r>
      <w:r>
        <w:t xml:space="preserve">t is not accident for </w:t>
      </w:r>
      <w:proofErr w:type="spellStart"/>
      <w:r>
        <w:t>AlexNet</w:t>
      </w:r>
      <w:proofErr w:type="spellEnd"/>
      <w:r>
        <w:t>’ success</w:t>
      </w:r>
      <w:r w:rsidR="00AB49B0">
        <w:t>, which is a big</w:t>
      </w:r>
      <w:r w:rsidR="00CC1837">
        <w:rPr>
          <w:rFonts w:hint="eastAsia"/>
        </w:rPr>
        <w:t>g</w:t>
      </w:r>
      <w:r w:rsidR="00BE7AA5">
        <w:t>er</w:t>
      </w:r>
      <w:r w:rsidR="00AB49B0">
        <w:t>, deep</w:t>
      </w:r>
      <w:r w:rsidR="00BE7AA5">
        <w:t>er</w:t>
      </w:r>
      <w:r w:rsidR="00AB49B0">
        <w:t xml:space="preserve"> LeNet, </w:t>
      </w:r>
      <w:r w:rsidR="00DA00DD">
        <w:t xml:space="preserve">it effect in big data which in </w:t>
      </w:r>
      <w:r w:rsidR="001E2BB0">
        <w:t xml:space="preserve">that </w:t>
      </w:r>
      <w:r w:rsidR="00DA00DD">
        <w:t>time is brilliant</w:t>
      </w:r>
      <w:r w:rsidR="007F6417">
        <w:t xml:space="preserve">. </w:t>
      </w:r>
      <w:proofErr w:type="spellStart"/>
      <w:r w:rsidR="007F6417">
        <w:t>AlexNet</w:t>
      </w:r>
      <w:proofErr w:type="spellEnd"/>
      <w:r w:rsidR="007F6417">
        <w:t xml:space="preserve"> </w:t>
      </w:r>
      <w:r w:rsidR="00CC1837">
        <w:rPr>
          <w:rFonts w:hint="eastAsia"/>
        </w:rPr>
        <w:t>firstly</w:t>
      </w:r>
      <w:r w:rsidR="00CC1837">
        <w:t xml:space="preserve"> </w:t>
      </w:r>
      <w:r w:rsidR="007F6417">
        <w:t xml:space="preserve">prove feature </w:t>
      </w:r>
      <w:r w:rsidR="00DD5930">
        <w:t xml:space="preserve">through nerve network train to get, can </w:t>
      </w:r>
      <w:r w:rsidR="00DD5930">
        <w:rPr>
          <w:rFonts w:hint="eastAsia"/>
        </w:rPr>
        <w:t>beyond</w:t>
      </w:r>
      <w:r w:rsidR="00DD5930">
        <w:t xml:space="preserve"> </w:t>
      </w:r>
      <w:r w:rsidR="00DD5930">
        <w:rPr>
          <w:rFonts w:hint="eastAsia"/>
        </w:rPr>
        <w:t>hand</w:t>
      </w:r>
      <w:r w:rsidR="00DD5930">
        <w:t xml:space="preserve"> made. However, it is not perfect</w:t>
      </w:r>
      <w:r w:rsidR="00562F2F">
        <w:t xml:space="preserve"> also</w:t>
      </w:r>
      <w:r w:rsidR="00DD5930">
        <w:t xml:space="preserve">, it’s design is not concise, </w:t>
      </w:r>
      <w:r w:rsidR="0068029C">
        <w:t>and w</w:t>
      </w:r>
      <w:r w:rsidR="0068029C" w:rsidRPr="0068029C">
        <w:t xml:space="preserve">e don't know how each of his layers are designed, </w:t>
      </w:r>
      <w:r w:rsidR="00A6463C">
        <w:t xml:space="preserve">(include </w:t>
      </w:r>
      <w:r w:rsidR="00571B9B">
        <w:t xml:space="preserve">value </w:t>
      </w:r>
      <w:r w:rsidR="0097350C">
        <w:t xml:space="preserve">of </w:t>
      </w:r>
      <w:r w:rsidR="00A6463C">
        <w:t>hyper-parameter in each layer)</w:t>
      </w:r>
      <w:r w:rsidR="00DD7CB8">
        <w:t xml:space="preserve">. </w:t>
      </w:r>
      <w:r w:rsidR="00F13ABF">
        <w:rPr>
          <w:rFonts w:hint="eastAsia"/>
        </w:rPr>
        <w:t>S</w:t>
      </w:r>
      <w:r w:rsidR="00F13ABF">
        <w:t xml:space="preserve">o, the design of the profile is still easy to remember. Based </w:t>
      </w:r>
      <w:r w:rsidR="00892DBB">
        <w:t xml:space="preserve">on </w:t>
      </w:r>
      <w:r w:rsidR="00F13ABF">
        <w:t xml:space="preserve">above, </w:t>
      </w:r>
      <w:proofErr w:type="spellStart"/>
      <w:r w:rsidR="00F13ABF">
        <w:t>VGG</w:t>
      </w:r>
      <w:proofErr w:type="spellEnd"/>
      <w:r w:rsidR="00F13ABF">
        <w:t xml:space="preserve">—based on Block Network Construction is proposed. </w:t>
      </w:r>
      <w:proofErr w:type="spellStart"/>
      <w:r w:rsidR="00F13ABF">
        <w:t>VGG</w:t>
      </w:r>
      <w:proofErr w:type="spellEnd"/>
      <w:r w:rsidR="00F13ABF">
        <w:t xml:space="preserve"> </w:t>
      </w:r>
      <w:proofErr w:type="spellStart"/>
      <w:r w:rsidR="00F13ABF">
        <w:t>Blovk’s</w:t>
      </w:r>
      <w:proofErr w:type="spellEnd"/>
      <w:r w:rsidR="00F13ABF">
        <w:t xml:space="preserve"> graph as follow:</w:t>
      </w:r>
    </w:p>
    <w:p w14:paraId="7B8AB19C" w14:textId="114B059D" w:rsidR="004200C4" w:rsidRDefault="00DA4430" w:rsidP="00AC0A18">
      <w:pPr>
        <w:jc w:val="center"/>
      </w:pPr>
      <w:r>
        <w:rPr>
          <w:noProof/>
        </w:rPr>
        <w:drawing>
          <wp:inline distT="0" distB="0" distL="0" distR="0" wp14:anchorId="036064E1" wp14:editId="3A6237D3">
            <wp:extent cx="1793759" cy="20421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5616" cy="2044274"/>
                    </a:xfrm>
                    <a:prstGeom prst="rect">
                      <a:avLst/>
                    </a:prstGeom>
                    <a:noFill/>
                  </pic:spPr>
                </pic:pic>
              </a:graphicData>
            </a:graphic>
          </wp:inline>
        </w:drawing>
      </w:r>
    </w:p>
    <w:p w14:paraId="1ABA0D3E" w14:textId="77BE09EB" w:rsidR="00945418" w:rsidRDefault="00945418" w:rsidP="00945418">
      <w:pPr>
        <w:pStyle w:val="af"/>
        <w:jc w:val="center"/>
      </w:pPr>
      <w:r>
        <w:t xml:space="preserve">Figure </w:t>
      </w:r>
      <w:fldSimple w:instr=" SEQ Figure \* ARABIC ">
        <w:r w:rsidR="009E1624">
          <w:rPr>
            <w:noProof/>
          </w:rPr>
          <w:t>1</w:t>
        </w:r>
      </w:fldSimple>
      <w:r w:rsidR="008B6E34">
        <w:t xml:space="preserve"> </w:t>
      </w:r>
      <w:proofErr w:type="spellStart"/>
      <w:r>
        <w:t>VGG</w:t>
      </w:r>
      <w:proofErr w:type="spellEnd"/>
      <w:r>
        <w:t xml:space="preserve"> Block Design</w:t>
      </w:r>
    </w:p>
    <w:p w14:paraId="35D4625C" w14:textId="61E3E3D7" w:rsidR="00F66B1A" w:rsidRDefault="00960798" w:rsidP="00E54F49">
      <w:r>
        <w:tab/>
      </w:r>
      <w:proofErr w:type="spellStart"/>
      <w:r>
        <w:rPr>
          <w:rFonts w:hint="eastAsia"/>
        </w:rPr>
        <w:t>VGG</w:t>
      </w:r>
      <w:proofErr w:type="spellEnd"/>
      <w:r w:rsidR="00FD3607">
        <w:t xml:space="preserve"> </w:t>
      </w:r>
      <w:r w:rsidR="00FD3607">
        <w:rPr>
          <w:rFonts w:hint="eastAsia"/>
        </w:rPr>
        <w:t>Block</w:t>
      </w:r>
      <w:r w:rsidR="00FD3607">
        <w:rPr>
          <w:rFonts w:hint="eastAsia"/>
        </w:rPr>
        <w:t>包括</w:t>
      </w:r>
      <w:r w:rsidR="00FD3607">
        <w:rPr>
          <w:rFonts w:hint="eastAsia"/>
        </w:rPr>
        <w:t>n</w:t>
      </w:r>
      <w:r w:rsidR="00FD3607">
        <w:rPr>
          <w:rFonts w:hint="eastAsia"/>
        </w:rPr>
        <w:t>个</w:t>
      </w:r>
      <w:r w:rsidR="00FD3607">
        <w:rPr>
          <w:rFonts w:hint="eastAsia"/>
        </w:rPr>
        <w:t>3</w:t>
      </w:r>
      <w:r w:rsidR="00FD3607">
        <w:t>*3</w:t>
      </w:r>
      <w:r w:rsidR="00FD3607">
        <w:rPr>
          <w:rFonts w:hint="eastAsia"/>
        </w:rPr>
        <w:t>卷积组合</w:t>
      </w:r>
      <w:r w:rsidR="00FD3607">
        <w:rPr>
          <w:rFonts w:hint="eastAsia"/>
        </w:rPr>
        <w:t>,</w:t>
      </w:r>
      <w:r w:rsidR="00FD3607">
        <w:t xml:space="preserve"> </w:t>
      </w:r>
      <w:r w:rsidR="00FD3607">
        <w:rPr>
          <w:rFonts w:hint="eastAsia"/>
        </w:rPr>
        <w:t>然后最后经过</w:t>
      </w:r>
      <w:r w:rsidR="00FD3607">
        <w:rPr>
          <w:rFonts w:hint="eastAsia"/>
        </w:rPr>
        <w:t>2</w:t>
      </w:r>
      <w:r w:rsidR="00FD3607">
        <w:t>*2</w:t>
      </w:r>
      <w:r w:rsidR="00FD3607">
        <w:rPr>
          <w:rFonts w:hint="eastAsia"/>
        </w:rPr>
        <w:t>的最大池化</w:t>
      </w:r>
      <w:r w:rsidR="00FD3607">
        <w:rPr>
          <w:rFonts w:hint="eastAsia"/>
        </w:rPr>
        <w:t>.</w:t>
      </w:r>
      <w:r w:rsidR="00FD3607">
        <w:t xml:space="preserve"> </w:t>
      </w:r>
      <w:r w:rsidR="00FD3607">
        <w:rPr>
          <w:rFonts w:hint="eastAsia"/>
        </w:rPr>
        <w:t>实现高宽减半通道数翻倍的操作</w:t>
      </w:r>
      <w:r w:rsidR="00FD3607">
        <w:rPr>
          <w:rFonts w:hint="eastAsia"/>
        </w:rPr>
        <w:t>.</w:t>
      </w:r>
      <w:r w:rsidR="00FD3607">
        <w:t xml:space="preserve"> </w:t>
      </w:r>
      <w:r w:rsidR="00FD3607">
        <w:rPr>
          <w:rFonts w:hint="eastAsia"/>
        </w:rPr>
        <w:t>高宽减半通道数翻倍也是一个非常经典的设计</w:t>
      </w:r>
      <w:r w:rsidR="00FD3607">
        <w:rPr>
          <w:rFonts w:hint="eastAsia"/>
        </w:rPr>
        <w:t>.</w:t>
      </w:r>
      <w:r w:rsidR="00FD3607">
        <w:t xml:space="preserve"> </w:t>
      </w:r>
      <w:r w:rsidR="00FD3607">
        <w:rPr>
          <w:rFonts w:hint="eastAsia"/>
        </w:rPr>
        <w:t>通过组合不同的</w:t>
      </w:r>
      <w:proofErr w:type="spellStart"/>
      <w:r w:rsidR="00FD3607">
        <w:rPr>
          <w:rFonts w:hint="eastAsia"/>
        </w:rPr>
        <w:t>VGG</w:t>
      </w:r>
      <w:proofErr w:type="spellEnd"/>
      <w:r w:rsidR="00FD3607">
        <w:rPr>
          <w:rFonts w:hint="eastAsia"/>
        </w:rPr>
        <w:t xml:space="preserve"> Block</w:t>
      </w:r>
      <w:r w:rsidR="00FD3607">
        <w:t xml:space="preserve">, </w:t>
      </w:r>
      <w:r w:rsidR="00FD3607">
        <w:rPr>
          <w:rFonts w:hint="eastAsia"/>
        </w:rPr>
        <w:t>我们可以得到不同的网络结构</w:t>
      </w:r>
      <w:r w:rsidR="00FD3607">
        <w:rPr>
          <w:rFonts w:hint="eastAsia"/>
        </w:rPr>
        <w:t>:</w:t>
      </w:r>
      <w:r w:rsidR="00FD3607">
        <w:t xml:space="preserve"> </w:t>
      </w:r>
      <w:r w:rsidR="00FD3607">
        <w:rPr>
          <w:rFonts w:hint="eastAsia"/>
        </w:rPr>
        <w:t>例如</w:t>
      </w:r>
      <w:r w:rsidR="00FD3607">
        <w:t xml:space="preserve">: </w:t>
      </w:r>
      <w:r w:rsidR="00FD3607">
        <w:rPr>
          <w:rFonts w:hint="eastAsia"/>
        </w:rPr>
        <w:t>V</w:t>
      </w:r>
      <w:r w:rsidR="00FD3607">
        <w:t xml:space="preserve">GG-16, </w:t>
      </w:r>
      <w:r w:rsidR="00FD3607">
        <w:rPr>
          <w:rFonts w:hint="eastAsia"/>
        </w:rPr>
        <w:t>VGG</w:t>
      </w:r>
      <w:r w:rsidR="00FD3607">
        <w:t>-19</w:t>
      </w:r>
      <w:r w:rsidR="00A34138">
        <w:t>.</w:t>
      </w:r>
      <w:r w:rsidR="00D6335C">
        <w:t xml:space="preserve"> </w:t>
      </w:r>
    </w:p>
    <w:p w14:paraId="7ACE20ED" w14:textId="77777777" w:rsidR="00CB4E7B" w:rsidRDefault="001C30A8" w:rsidP="00E54F49">
      <w:r>
        <w:tab/>
      </w:r>
      <w:r>
        <w:rPr>
          <w:rFonts w:hint="eastAsia"/>
        </w:rPr>
        <w:t>综上</w:t>
      </w:r>
      <w:r>
        <w:rPr>
          <w:rFonts w:hint="eastAsia"/>
        </w:rPr>
        <w:t>,</w:t>
      </w:r>
      <w:r>
        <w:t xml:space="preserve"> </w:t>
      </w:r>
      <w:proofErr w:type="spellStart"/>
      <w:r>
        <w:rPr>
          <w:rFonts w:hint="eastAsia"/>
        </w:rPr>
        <w:t>VGG</w:t>
      </w:r>
      <w:proofErr w:type="spellEnd"/>
      <w:r>
        <w:rPr>
          <w:rFonts w:hint="eastAsia"/>
        </w:rPr>
        <w:t>给我们带来了什么设计思路</w:t>
      </w:r>
      <w:r>
        <w:rPr>
          <w:rFonts w:hint="eastAsia"/>
        </w:rPr>
        <w:t>:</w:t>
      </w:r>
      <w:r>
        <w:t xml:space="preserve"> </w:t>
      </w:r>
    </w:p>
    <w:p w14:paraId="05814BD5" w14:textId="5A96F874" w:rsidR="00CB4E7B" w:rsidRDefault="001C30A8" w:rsidP="00CB4E7B">
      <w:pPr>
        <w:pStyle w:val="ae"/>
        <w:numPr>
          <w:ilvl w:val="0"/>
          <w:numId w:val="2"/>
        </w:numPr>
        <w:ind w:firstLineChars="0"/>
      </w:pPr>
      <w:r>
        <w:rPr>
          <w:rFonts w:hint="eastAsia"/>
        </w:rPr>
        <w:t>块的结构往往更加利于理解</w:t>
      </w:r>
      <w:r w:rsidR="00CC0126">
        <w:t xml:space="preserve">. </w:t>
      </w:r>
      <w:r w:rsidR="00CC0126">
        <w:rPr>
          <w:rFonts w:hint="eastAsia"/>
        </w:rPr>
        <w:t>一个块，或者一个Stage，通常进行的是高宽减半，通道数翻倍</w:t>
      </w:r>
      <w:r w:rsidR="006833A6">
        <w:rPr>
          <w:rFonts w:hint="eastAsia"/>
        </w:rPr>
        <w:t>.</w:t>
      </w:r>
    </w:p>
    <w:p w14:paraId="7EA89993" w14:textId="497F418A" w:rsidR="001C30A8" w:rsidRDefault="001254AF" w:rsidP="00CB4E7B">
      <w:pPr>
        <w:pStyle w:val="ae"/>
        <w:numPr>
          <w:ilvl w:val="0"/>
          <w:numId w:val="2"/>
        </w:numPr>
        <w:ind w:firstLineChars="0"/>
      </w:pPr>
      <w:r>
        <w:rPr>
          <w:rFonts w:hint="eastAsia"/>
        </w:rPr>
        <w:t>组合</w:t>
      </w:r>
      <w:r w:rsidR="000A1A51">
        <w:rPr>
          <w:rFonts w:hint="eastAsia"/>
        </w:rPr>
        <w:t>不同个数的块,</w:t>
      </w:r>
      <w:r w:rsidR="000A1A51">
        <w:t xml:space="preserve"> </w:t>
      </w:r>
      <w:r w:rsidR="000A1A51">
        <w:rPr>
          <w:rFonts w:hint="eastAsia"/>
        </w:rPr>
        <w:t>和块中的超参数(这里指的就是卷积层的个数)可以得到不同复杂度的模型.</w:t>
      </w:r>
      <w:r w:rsidR="000A1A51">
        <w:t xml:space="preserve"> </w:t>
      </w:r>
    </w:p>
    <w:p w14:paraId="310F09C9" w14:textId="13EA5699" w:rsidR="00787C45" w:rsidRDefault="0013081C" w:rsidP="0013081C">
      <w:r>
        <w:tab/>
      </w:r>
      <w:proofErr w:type="spellStart"/>
      <w:r>
        <w:rPr>
          <w:rFonts w:hint="eastAsia"/>
        </w:rPr>
        <w:t>VGG</w:t>
      </w:r>
      <w:proofErr w:type="spellEnd"/>
      <w:r>
        <w:t xml:space="preserve"> Block include </w:t>
      </w:r>
      <w:r w:rsidR="00740C12">
        <w:rPr>
          <w:rFonts w:hint="eastAsia"/>
          <w:i/>
          <w:iCs/>
        </w:rPr>
        <w:t>n</w:t>
      </w:r>
      <w:r>
        <w:rPr>
          <w:i/>
          <w:iCs/>
        </w:rPr>
        <w:t xml:space="preserve"> </w:t>
      </w:r>
      <w:r>
        <w:t>3*3 Convolution</w:t>
      </w:r>
      <w:r w:rsidR="00494E8F">
        <w:t xml:space="preserve"> </w:t>
      </w:r>
      <w:r w:rsidR="00740C12">
        <w:t>layer</w:t>
      </w:r>
      <w:r>
        <w:t>, than via</w:t>
      </w:r>
      <w:r w:rsidR="00C24575">
        <w:t xml:space="preserve"> </w:t>
      </w:r>
      <w:r w:rsidR="00C24575">
        <w:rPr>
          <w:rFonts w:hint="eastAsia"/>
        </w:rPr>
        <w:t>a</w:t>
      </w:r>
      <w:r>
        <w:t xml:space="preserve"> 2*2 </w:t>
      </w:r>
      <w:proofErr w:type="spellStart"/>
      <w:r>
        <w:t>MaxPool</w:t>
      </w:r>
      <w:proofErr w:type="spellEnd"/>
      <w:r w:rsidR="00F57022">
        <w:t xml:space="preserve"> layer</w:t>
      </w:r>
      <w:r>
        <w:t xml:space="preserve">, which can get </w:t>
      </w:r>
      <w:r w:rsidR="007B0F5B">
        <w:t>output</w:t>
      </w:r>
      <w:r>
        <w:t xml:space="preserve"> that </w:t>
      </w:r>
      <w:r w:rsidR="007872DE">
        <w:t xml:space="preserve">height and width are half and </w:t>
      </w:r>
      <w:r w:rsidR="00BC121E">
        <w:t xml:space="preserve">doubling the number of channels. </w:t>
      </w:r>
      <w:r w:rsidR="00AD78E0">
        <w:t xml:space="preserve">which is also a </w:t>
      </w:r>
      <w:r w:rsidR="00AD78E0" w:rsidRPr="00AD78E0">
        <w:t>significantly</w:t>
      </w:r>
      <w:r w:rsidR="00AD78E0">
        <w:t xml:space="preserve"> </w:t>
      </w:r>
      <w:r w:rsidR="00AD78E0">
        <w:rPr>
          <w:rFonts w:hint="eastAsia"/>
        </w:rPr>
        <w:t>classical</w:t>
      </w:r>
      <w:r w:rsidR="00AD78E0">
        <w:t xml:space="preserve"> </w:t>
      </w:r>
      <w:r w:rsidR="00AD78E0">
        <w:rPr>
          <w:rFonts w:hint="eastAsia"/>
        </w:rPr>
        <w:t>design.</w:t>
      </w:r>
      <w:r w:rsidR="00AD78E0">
        <w:t xml:space="preserve"> </w:t>
      </w:r>
      <w:r w:rsidR="00AD78E0">
        <w:rPr>
          <w:rFonts w:hint="eastAsia"/>
        </w:rPr>
        <w:t>Through</w:t>
      </w:r>
      <w:r w:rsidR="00AD78E0">
        <w:t xml:space="preserve"> </w:t>
      </w:r>
      <w:r w:rsidR="00AD78E0">
        <w:rPr>
          <w:rFonts w:hint="eastAsia"/>
        </w:rPr>
        <w:t>compose</w:t>
      </w:r>
      <w:r w:rsidR="00AD78E0">
        <w:t xml:space="preserve"> </w:t>
      </w:r>
      <w:r w:rsidR="00AD78E0">
        <w:rPr>
          <w:rFonts w:hint="eastAsia"/>
        </w:rPr>
        <w:t>a</w:t>
      </w:r>
      <w:r w:rsidR="00AD78E0">
        <w:t xml:space="preserve"> </w:t>
      </w:r>
      <w:r w:rsidR="00AD78E0">
        <w:rPr>
          <w:rFonts w:hint="eastAsia"/>
        </w:rPr>
        <w:t>vary</w:t>
      </w:r>
      <w:r w:rsidR="00AD78E0">
        <w:t xml:space="preserve"> of </w:t>
      </w:r>
      <w:proofErr w:type="spellStart"/>
      <w:r w:rsidR="00AD78E0">
        <w:t>VGG</w:t>
      </w:r>
      <w:proofErr w:type="spellEnd"/>
      <w:r w:rsidR="00AD78E0">
        <w:t xml:space="preserve"> Block, we can get different Net Construction, such as VGG-16 and VGG-19</w:t>
      </w:r>
      <w:r w:rsidR="00787C45">
        <w:rPr>
          <w:rFonts w:hint="eastAsia"/>
        </w:rPr>
        <w:t>.</w:t>
      </w:r>
    </w:p>
    <w:p w14:paraId="6DE0B7C6" w14:textId="38D777BD" w:rsidR="00787C45" w:rsidRDefault="00787C45" w:rsidP="0013081C">
      <w:r>
        <w:tab/>
      </w:r>
      <w:r w:rsidR="00A75F64">
        <w:t xml:space="preserve">To sum up, what is brought by </w:t>
      </w:r>
      <w:proofErr w:type="spellStart"/>
      <w:r w:rsidR="00A75F64">
        <w:t>VGG’s</w:t>
      </w:r>
      <w:proofErr w:type="spellEnd"/>
      <w:r w:rsidR="00A75F64">
        <w:t xml:space="preserve"> design </w:t>
      </w:r>
      <w:r w:rsidR="00CE4FA6">
        <w:t>thinking</w:t>
      </w:r>
      <w:r w:rsidR="00C1351F">
        <w:t xml:space="preserve">: </w:t>
      </w:r>
    </w:p>
    <w:p w14:paraId="3D1950CC" w14:textId="3EE8ABC3" w:rsidR="00C82095" w:rsidRDefault="00C82095" w:rsidP="0013081C">
      <w:r>
        <w:tab/>
      </w:r>
      <w:r>
        <w:rPr>
          <w:rFonts w:hint="eastAsia"/>
        </w:rPr>
        <w:t>Bloc</w:t>
      </w:r>
      <w:r>
        <w:t xml:space="preserve">k construction usually more easy to understand, a </w:t>
      </w:r>
      <w:r w:rsidRPr="007D2902">
        <w:rPr>
          <w:i/>
          <w:iCs/>
        </w:rPr>
        <w:t>block</w:t>
      </w:r>
      <w:r>
        <w:t xml:space="preserve"> or a </w:t>
      </w:r>
      <w:r w:rsidRPr="00C82095">
        <w:rPr>
          <w:i/>
          <w:iCs/>
        </w:rPr>
        <w:t>Stage</w:t>
      </w:r>
      <w:r w:rsidR="001E6160">
        <w:t xml:space="preserve">, </w:t>
      </w:r>
      <w:r w:rsidR="001E6160">
        <w:rPr>
          <w:rFonts w:hint="eastAsia"/>
        </w:rPr>
        <w:t>which</w:t>
      </w:r>
      <w:r w:rsidR="001E6160">
        <w:t xml:space="preserve"> get half height and width, in the same time, doubling the number channels. </w:t>
      </w:r>
    </w:p>
    <w:p w14:paraId="7F121D5F" w14:textId="173EA342" w:rsidR="008B2E2D" w:rsidRPr="001E6160" w:rsidRDefault="00D80FA6" w:rsidP="0013081C">
      <w:r>
        <w:tab/>
        <w:t>Combination a vary of Block, and hyper-parameter in block, which can a group of differently complexity model.</w:t>
      </w:r>
    </w:p>
    <w:p w14:paraId="123151A2" w14:textId="77777777" w:rsidR="00F66B1A" w:rsidRDefault="00F66B1A" w:rsidP="00E54F49"/>
    <w:p w14:paraId="4FF99A73" w14:textId="77777777" w:rsidR="004200C4" w:rsidRPr="00250FC8" w:rsidRDefault="004200C4" w:rsidP="00250FC8"/>
    <w:p w14:paraId="7A5A87C3" w14:textId="098D1B09" w:rsidR="00F32938" w:rsidRDefault="001722BC" w:rsidP="00F32938">
      <w:proofErr w:type="spellStart"/>
      <w:r>
        <w:rPr>
          <w:rFonts w:hint="eastAsia"/>
        </w:rPr>
        <w:t>Res</w:t>
      </w:r>
      <w:r>
        <w:t>Net</w:t>
      </w:r>
      <w:proofErr w:type="spellEnd"/>
      <w:r>
        <w:rPr>
          <w:rFonts w:hint="eastAsia"/>
        </w:rPr>
        <w:t>网络核心思想</w:t>
      </w:r>
      <w:r>
        <w:t>—</w:t>
      </w:r>
      <w:r w:rsidR="006B1612">
        <w:rPr>
          <w:rFonts w:hint="eastAsia"/>
        </w:rPr>
        <w:t>为什么</w:t>
      </w:r>
      <w:r>
        <w:rPr>
          <w:rFonts w:hint="eastAsia"/>
        </w:rPr>
        <w:t>能够训练超过</w:t>
      </w:r>
      <w:r>
        <w:rPr>
          <w:rFonts w:hint="eastAsia"/>
        </w:rPr>
        <w:t>1</w:t>
      </w:r>
      <w:r>
        <w:t>000</w:t>
      </w:r>
      <w:r>
        <w:rPr>
          <w:rFonts w:hint="eastAsia"/>
        </w:rPr>
        <w:t>层神经网络</w:t>
      </w:r>
      <w:r>
        <w:t>?</w:t>
      </w:r>
    </w:p>
    <w:p w14:paraId="4C75A9E7" w14:textId="04193C76" w:rsidR="00267E84" w:rsidRDefault="00926AFA" w:rsidP="00F32938">
      <w:proofErr w:type="spellStart"/>
      <w:r>
        <w:t>ResNet</w:t>
      </w:r>
      <w:proofErr w:type="spellEnd"/>
      <w:r>
        <w:t xml:space="preserve"> </w:t>
      </w:r>
      <w:r w:rsidR="003C4C5E">
        <w:t>Core</w:t>
      </w:r>
      <w:r w:rsidR="00DF5ADC">
        <w:t xml:space="preserve"> </w:t>
      </w:r>
      <w:r w:rsidR="00393103">
        <w:t>T</w:t>
      </w:r>
      <w:r>
        <w:t>hinking—</w:t>
      </w:r>
      <w:r w:rsidR="002F5198">
        <w:rPr>
          <w:rFonts w:hint="eastAsia"/>
        </w:rPr>
        <w:t>W</w:t>
      </w:r>
      <w:r>
        <w:t>hy it can train more than 1000 layer nerve network</w:t>
      </w:r>
      <w:r w:rsidR="007E0490">
        <w:t>?</w:t>
      </w:r>
    </w:p>
    <w:p w14:paraId="57313011" w14:textId="2BDE7DCF" w:rsidR="00AE427A" w:rsidRDefault="00AB386C" w:rsidP="00F32938">
      <w:r>
        <w:tab/>
      </w:r>
      <w:r w:rsidR="00AE427A">
        <w:rPr>
          <w:rFonts w:hint="eastAsia"/>
        </w:rPr>
        <w:t>首先来看一下如果过深的网络有什么问题：首先过深的神经网络在结构上是不断</w:t>
      </w:r>
      <w:r w:rsidR="00616ACD">
        <w:rPr>
          <w:rFonts w:hint="eastAsia"/>
        </w:rPr>
        <w:t>堆叠</w:t>
      </w:r>
      <w:r w:rsidR="00AE427A">
        <w:rPr>
          <w:rFonts w:hint="eastAsia"/>
        </w:rPr>
        <w:t>的，通过反向传播后靠近数据的层中的参数的梯度不断叠加，那么很容易造成参数不稳定的问题，这导致</w:t>
      </w:r>
      <w:r w:rsidR="00F71A87">
        <w:rPr>
          <w:rFonts w:hint="eastAsia"/>
        </w:rPr>
        <w:t>在反传</w:t>
      </w:r>
      <w:r w:rsidR="00AE427A">
        <w:rPr>
          <w:rFonts w:hint="eastAsia"/>
        </w:rPr>
        <w:t>更新时，更容易出现梯度爆炸和梯度消失</w:t>
      </w:r>
      <w:r w:rsidR="0009162E">
        <w:rPr>
          <w:rFonts w:hint="eastAsia"/>
        </w:rPr>
        <w:t>现象</w:t>
      </w:r>
      <w:r w:rsidR="00AE427A">
        <w:rPr>
          <w:rFonts w:hint="eastAsia"/>
        </w:rPr>
        <w:t>。同时随着网络层数不断叠加，进行反传时，梯度总是从上到下的，如果上层收敛较快，那么就会导致反传时梯度很小，</w:t>
      </w:r>
      <w:r w:rsidR="002D72F3">
        <w:rPr>
          <w:rFonts w:hint="eastAsia"/>
        </w:rPr>
        <w:t>不断反传，进行梯度累加，最终</w:t>
      </w:r>
      <w:r w:rsidR="00AE427A">
        <w:rPr>
          <w:rFonts w:hint="eastAsia"/>
        </w:rPr>
        <w:t>导致靠近数据的层会非常不容易收敛。</w:t>
      </w:r>
    </w:p>
    <w:p w14:paraId="14612A4D" w14:textId="551F4BCE" w:rsidR="00605B8C" w:rsidRDefault="00605B8C" w:rsidP="00F32938">
      <w:r>
        <w:tab/>
      </w:r>
      <w:r>
        <w:rPr>
          <w:rFonts w:hint="eastAsia"/>
        </w:rPr>
        <w:t>那么为什么</w:t>
      </w:r>
      <w:proofErr w:type="spellStart"/>
      <w:r>
        <w:rPr>
          <w:rFonts w:hint="eastAsia"/>
        </w:rPr>
        <w:t>Res</w:t>
      </w:r>
      <w:r>
        <w:t>Net</w:t>
      </w:r>
      <w:proofErr w:type="spellEnd"/>
      <w:r>
        <w:rPr>
          <w:rFonts w:hint="eastAsia"/>
        </w:rPr>
        <w:t>可以训练深层网络：</w:t>
      </w:r>
    </w:p>
    <w:p w14:paraId="29C62348" w14:textId="7C05A957" w:rsidR="00267E84" w:rsidRDefault="001A5DDE" w:rsidP="00F32938">
      <w:r>
        <w:tab/>
      </w:r>
      <w:r>
        <w:rPr>
          <w:rFonts w:hint="eastAsia"/>
        </w:rPr>
        <w:t>从直观上看</w:t>
      </w:r>
      <w:r w:rsidR="00E5432D">
        <w:t>:</w:t>
      </w:r>
      <w:r w:rsidR="00F35C02">
        <w:t xml:space="preserve"> </w:t>
      </w:r>
      <w:r w:rsidR="005E2789">
        <w:t xml:space="preserve">View </w:t>
      </w:r>
      <w:r w:rsidR="005E2789">
        <w:rPr>
          <w:rFonts w:hint="eastAsia"/>
        </w:rPr>
        <w:t>From</w:t>
      </w:r>
      <w:r w:rsidR="005E2789">
        <w:t xml:space="preserve"> Intuition</w:t>
      </w:r>
      <w:r w:rsidR="00DC03BF">
        <w:t>:</w:t>
      </w:r>
      <w:r w:rsidR="000A372B">
        <w:t xml:space="preserve"> </w:t>
      </w:r>
    </w:p>
    <w:p w14:paraId="003E776E" w14:textId="3EAB0965" w:rsidR="007914EF" w:rsidRPr="007914EF" w:rsidRDefault="007914EF" w:rsidP="00F32938">
      <w:r>
        <w:lastRenderedPageBreak/>
        <w:tab/>
      </w:r>
      <w:r>
        <w:rPr>
          <w:rFonts w:hint="eastAsia"/>
        </w:rPr>
        <w:t>上述提到，一个思路：将乘转换为加，</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hint="eastAsia"/>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Pr>
          <w:rFonts w:hint="eastAsia"/>
        </w:rPr>
        <w:t>,</w:t>
      </w:r>
      <w:r>
        <w:t xml:space="preserve"> </w:t>
      </w:r>
      <w:r w:rsidR="00A8602C">
        <w:rPr>
          <w:rFonts w:hint="eastAsia"/>
        </w:rPr>
        <w:t>来看看</w:t>
      </w:r>
      <w:proofErr w:type="spellStart"/>
      <w:r w:rsidR="00A8602C">
        <w:rPr>
          <w:rFonts w:hint="eastAsia"/>
        </w:rPr>
        <w:t>ResNet</w:t>
      </w:r>
      <w:proofErr w:type="spellEnd"/>
      <w:r w:rsidR="00A8602C">
        <w:rPr>
          <w:rFonts w:hint="eastAsia"/>
        </w:rPr>
        <w:t>是怎么做的</w:t>
      </w:r>
      <w:r w:rsidR="00D9470F">
        <w:rPr>
          <w:rFonts w:hint="eastAsia"/>
        </w:rPr>
        <w:t>：</w:t>
      </w:r>
    </w:p>
    <w:p w14:paraId="110D3798" w14:textId="27681649" w:rsidR="00DC03BF" w:rsidRDefault="00CB1447" w:rsidP="00F32938">
      <w:r>
        <w:tab/>
      </w:r>
      <w:proofErr w:type="spellStart"/>
      <w:r w:rsidR="00422103">
        <w:rPr>
          <w:rFonts w:hint="eastAsia"/>
        </w:rPr>
        <w:t>Res</w:t>
      </w:r>
      <w:r w:rsidR="00422103">
        <w:t>Net</w:t>
      </w:r>
      <w:proofErr w:type="spellEnd"/>
      <w:r w:rsidR="00E713F6">
        <w:rPr>
          <w:rFonts w:hint="eastAsia"/>
        </w:rPr>
        <w:t>引入了残差块，</w:t>
      </w:r>
      <w:r w:rsidR="00720F87">
        <w:rPr>
          <w:rFonts w:hint="eastAsia"/>
        </w:rPr>
        <w:t>所谓残差块在之前的结构对比就是</w:t>
      </w:r>
      <w:r w:rsidR="00962CB5">
        <w:rPr>
          <w:rFonts w:hint="eastAsia"/>
        </w:rPr>
        <w:t>通过</w:t>
      </w:r>
      <w:r w:rsidR="006C3C9A">
        <w:rPr>
          <w:rFonts w:hint="eastAsia"/>
        </w:rPr>
        <w:t>增加一个额外的“高速公路“来将梯度累</w:t>
      </w:r>
      <w:r w:rsidR="00603303">
        <w:rPr>
          <w:rFonts w:hint="eastAsia"/>
        </w:rPr>
        <w:t>成</w:t>
      </w:r>
      <w:r w:rsidR="006C3C9A">
        <w:rPr>
          <w:rFonts w:hint="eastAsia"/>
        </w:rPr>
        <w:t>转换为梯度累加，以此来克服在梯度反传中梯度不断累加而造成的问题。</w:t>
      </w:r>
      <w:proofErr w:type="spellStart"/>
      <w:r w:rsidR="008C298C">
        <w:rPr>
          <w:rFonts w:hint="eastAsia"/>
        </w:rPr>
        <w:t>R</w:t>
      </w:r>
      <w:r w:rsidR="008C298C">
        <w:t>esNet</w:t>
      </w:r>
      <w:proofErr w:type="spellEnd"/>
      <w:r w:rsidR="008C298C">
        <w:rPr>
          <w:rFonts w:hint="eastAsia"/>
        </w:rPr>
        <w:t>核心架构设计：</w:t>
      </w:r>
      <w:r w:rsidR="008C298C">
        <w:t xml:space="preserve">Res Block: </w:t>
      </w:r>
    </w:p>
    <w:p w14:paraId="29D7652D" w14:textId="127646E0" w:rsidR="00173966" w:rsidRDefault="003C2223" w:rsidP="00E008DF">
      <w:pPr>
        <w:jc w:val="center"/>
      </w:pPr>
      <w:r>
        <w:object w:dxaOrig="10890" w:dyaOrig="12510" w14:anchorId="3E637B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3pt;height:189.1pt" o:ole="">
            <v:imagedata r:id="rId9" o:title=""/>
          </v:shape>
          <o:OLEObject Type="Embed" ProgID="Visio.Drawing.15" ShapeID="_x0000_i1025" DrawAspect="Content" ObjectID="_1730534405" r:id="rId10"/>
        </w:object>
      </w:r>
    </w:p>
    <w:p w14:paraId="5E89C163" w14:textId="0C6D4D8B" w:rsidR="008555B0" w:rsidRDefault="004350AD" w:rsidP="004350AD">
      <w:pPr>
        <w:pStyle w:val="af"/>
        <w:jc w:val="center"/>
      </w:pPr>
      <w:r>
        <w:t xml:space="preserve">Figure </w:t>
      </w:r>
      <w:fldSimple w:instr=" SEQ Figure \* ARABIC ">
        <w:r w:rsidR="009E1624">
          <w:rPr>
            <w:noProof/>
          </w:rPr>
          <w:t>2</w:t>
        </w:r>
      </w:fldSimple>
      <w:r>
        <w:t xml:space="preserve"> Res Block</w:t>
      </w:r>
    </w:p>
    <w:p w14:paraId="273A8C9E" w14:textId="08C3934D" w:rsidR="00DD0B59" w:rsidRPr="00DD0B59" w:rsidRDefault="00DD0B59" w:rsidP="00DD0B59">
      <w:r>
        <w:tab/>
      </w:r>
      <w:r>
        <w:rPr>
          <w:rFonts w:hint="eastAsia"/>
        </w:rPr>
        <w:t>请注意，</w:t>
      </w:r>
      <w:r>
        <w:rPr>
          <w:rFonts w:hint="eastAsia"/>
        </w:rPr>
        <w:t>residual</w:t>
      </w:r>
      <w:r>
        <w:rPr>
          <w:rFonts w:hint="eastAsia"/>
        </w:rPr>
        <w:t>部分可以是什么层也不加，这里添加</w:t>
      </w:r>
      <w:r>
        <w:rPr>
          <w:rFonts w:hint="eastAsia"/>
        </w:rPr>
        <w:t>1</w:t>
      </w:r>
      <w:r>
        <w:t>*1</w:t>
      </w:r>
      <w:r>
        <w:rPr>
          <w:rFonts w:hint="eastAsia"/>
        </w:rPr>
        <w:t>的</w:t>
      </w:r>
      <w:r>
        <w:rPr>
          <w:rFonts w:hint="eastAsia"/>
        </w:rPr>
        <w:t>Conv</w:t>
      </w:r>
      <w:r>
        <w:rPr>
          <w:rFonts w:hint="eastAsia"/>
        </w:rPr>
        <w:t>是为了将</w:t>
      </w:r>
      <m:oMath>
        <m:r>
          <w:rPr>
            <w:rFonts w:ascii="Cambria Math" w:hAnsi="Cambria Math"/>
          </w:rPr>
          <m:t>X</m:t>
        </m:r>
      </m:oMath>
      <w:r>
        <w:rPr>
          <w:rFonts w:hint="eastAsia"/>
        </w:rPr>
        <w:t>和</w:t>
      </w:r>
      <m:oMath>
        <m:r>
          <w:rPr>
            <w:rFonts w:ascii="Cambria Math" w:hAnsi="Cambria Math" w:hint="eastAsia"/>
          </w:rPr>
          <m:t>F</m:t>
        </m:r>
        <m:d>
          <m:dPr>
            <m:ctrlPr>
              <w:rPr>
                <w:rFonts w:ascii="Cambria Math" w:hAnsi="Cambria Math"/>
                <w:i/>
              </w:rPr>
            </m:ctrlPr>
          </m:dPr>
          <m:e>
            <m:r>
              <w:rPr>
                <w:rFonts w:ascii="Cambria Math" w:hAnsi="Cambria Math" w:hint="eastAsia"/>
              </w:rPr>
              <m:t>X</m:t>
            </m:r>
          </m:e>
        </m:d>
      </m:oMath>
      <w:r>
        <w:rPr>
          <w:rFonts w:hint="eastAsia"/>
        </w:rPr>
        <w:t>的</w:t>
      </w:r>
      <w:r w:rsidR="0025276F">
        <w:rPr>
          <w:rFonts w:hint="eastAsia"/>
        </w:rPr>
        <w:t>shape</w:t>
      </w:r>
      <w:r>
        <w:rPr>
          <w:rFonts w:hint="eastAsia"/>
        </w:rPr>
        <w:t>进行匹配。</w:t>
      </w:r>
    </w:p>
    <w:p w14:paraId="403FACA7" w14:textId="57583038" w:rsidR="001A5DDE" w:rsidRPr="002C1A2C" w:rsidRDefault="00AF4842" w:rsidP="002C1A2C">
      <w:pPr>
        <w:ind w:firstLineChars="100" w:firstLine="210"/>
      </w:pPr>
      <w:r>
        <w:tab/>
      </w:r>
      <w:r>
        <w:rPr>
          <w:rFonts w:hint="eastAsia"/>
        </w:rPr>
        <w:t>Note</w:t>
      </w:r>
      <w:r>
        <w:t xml:space="preserve">: residual part can flat connect with finally output, in which add a </w:t>
      </w:r>
      <w:r w:rsidRPr="00AF4842">
        <w:rPr>
          <w:i/>
          <w:iCs/>
        </w:rPr>
        <w:t>1*1 Conv</w:t>
      </w:r>
      <w:r w:rsidR="002C1A2C">
        <w:rPr>
          <w:i/>
          <w:iCs/>
        </w:rPr>
        <w:t xml:space="preserve"> </w:t>
      </w:r>
      <w:r w:rsidR="002C1A2C">
        <w:t xml:space="preserve">in order to match shape between </w:t>
      </w:r>
      <m:oMath>
        <m:r>
          <w:rPr>
            <w:rFonts w:ascii="Cambria Math" w:hAnsi="Cambria Math"/>
          </w:rPr>
          <m:t>X</m:t>
        </m:r>
      </m:oMath>
      <w:r w:rsidR="002C1A2C">
        <w:t xml:space="preserve"> and </w:t>
      </w:r>
      <m:oMath>
        <m:r>
          <w:rPr>
            <w:rFonts w:ascii="Cambria Math" w:hAnsi="Cambria Math"/>
          </w:rPr>
          <m:t>F(X)</m:t>
        </m:r>
      </m:oMath>
    </w:p>
    <w:p w14:paraId="615B9F08" w14:textId="2AC9EB2A" w:rsidR="001A5DDE" w:rsidRDefault="001A5DDE" w:rsidP="00F32938">
      <w:r>
        <w:tab/>
      </w:r>
      <w:r>
        <w:rPr>
          <w:rFonts w:hint="eastAsia"/>
        </w:rPr>
        <w:t>从梯度上看：</w:t>
      </w:r>
      <w:r>
        <w:t>View From gradient</w:t>
      </w:r>
      <w:r w:rsidR="00DE694B">
        <w:t>:</w:t>
      </w:r>
    </w:p>
    <w:p w14:paraId="2A114303" w14:textId="21E84FDA" w:rsidR="00A90341" w:rsidRDefault="00000000" w:rsidP="00AD500C">
      <w:pPr>
        <w:pStyle w:val="AMDisplayEquation"/>
        <w:jc w:val="left"/>
      </w:pPr>
      <w:r>
        <w:rPr>
          <w:noProof/>
        </w:rPr>
        <w:object w:dxaOrig="1440" w:dyaOrig="1440" w14:anchorId="39A7EA3B">
          <v:shape id="_x0000_s2053" type="#_x0000_t75" style="position:absolute;margin-left:106.55pt;margin-top:0;width:314.85pt;height:261.35pt;z-index:251659264;mso-position-horizontal:absolute;mso-position-horizontal-relative:text;mso-position-vertical-relative:text">
            <v:imagedata r:id="rId11" o:title=""/>
            <w10:wrap type="square" side="right"/>
          </v:shape>
          <o:OLEObject Type="Embed" ProgID="Equation.AxMath" ShapeID="_x0000_s2053" DrawAspect="Content" ObjectID="_1730534407" r:id="rId12"/>
        </w:object>
      </w:r>
      <w:r w:rsidR="00AD500C">
        <w:br w:type="textWrapping" w:clear="all"/>
      </w:r>
    </w:p>
    <w:p w14:paraId="6B601839" w14:textId="06D26BA9" w:rsidR="00575550" w:rsidRDefault="0014661C" w:rsidP="00575550">
      <w:pPr>
        <w:jc w:val="center"/>
      </w:pPr>
      <w:r w:rsidRPr="0014661C">
        <w:rPr>
          <w:position w:val="-10"/>
        </w:rPr>
        <w:object w:dxaOrig="5825" w:dyaOrig="3624" w14:anchorId="608E2CF4">
          <v:shape id="_x0000_i1027" type="#_x0000_t75" style="width:291.15pt;height:180.95pt" o:ole="">
            <v:imagedata r:id="rId13" o:title=""/>
          </v:shape>
          <o:OLEObject Type="Embed" ProgID="Equation.AxMath" ShapeID="_x0000_i1027" DrawAspect="Content" ObjectID="_1730534406" r:id="rId14">
            <o:FieldCodes>\* MERGEFORMAT</o:FieldCodes>
          </o:OLEObject>
        </w:object>
      </w:r>
      <w:r w:rsidR="00AD500C">
        <w:t xml:space="preserve"> </w:t>
      </w:r>
    </w:p>
    <w:p w14:paraId="4A5A1921" w14:textId="75792D82" w:rsidR="00AD500C" w:rsidRPr="00575550" w:rsidRDefault="00AD500C" w:rsidP="00575550">
      <w:pPr>
        <w:jc w:val="center"/>
      </w:pPr>
      <w:r w:rsidRPr="00AD500C">
        <w:rPr>
          <w:noProof/>
        </w:rPr>
        <w:drawing>
          <wp:inline distT="0" distB="0" distL="0" distR="0" wp14:anchorId="44D3CF69" wp14:editId="0CC8BA4D">
            <wp:extent cx="4558665" cy="2830983"/>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16010" b="55037"/>
                    <a:stretch/>
                  </pic:blipFill>
                  <pic:spPr bwMode="auto">
                    <a:xfrm>
                      <a:off x="0" y="0"/>
                      <a:ext cx="4558665" cy="2830983"/>
                    </a:xfrm>
                    <a:prstGeom prst="rect">
                      <a:avLst/>
                    </a:prstGeom>
                    <a:noFill/>
                    <a:ln>
                      <a:noFill/>
                    </a:ln>
                    <a:extLst>
                      <a:ext uri="{53640926-AAD7-44D8-BBD7-CCE9431645EC}">
                        <a14:shadowObscured xmlns:a14="http://schemas.microsoft.com/office/drawing/2010/main"/>
                      </a:ext>
                    </a:extLst>
                  </pic:spPr>
                </pic:pic>
              </a:graphicData>
            </a:graphic>
          </wp:inline>
        </w:drawing>
      </w:r>
    </w:p>
    <w:p w14:paraId="2849960D" w14:textId="4C6896EC" w:rsidR="00A90341" w:rsidRDefault="00A90341" w:rsidP="00A90341"/>
    <w:p w14:paraId="6372B6C5" w14:textId="42DA9801" w:rsidR="002F6341" w:rsidRDefault="002F6341" w:rsidP="00A90341"/>
    <w:p w14:paraId="62A37D00" w14:textId="05DA0343" w:rsidR="003E7E75" w:rsidRDefault="003E7E75" w:rsidP="00F32938">
      <w:r>
        <w:rPr>
          <w:rFonts w:hint="eastAsia"/>
        </w:rPr>
        <w:t>卷积神经网络</w:t>
      </w:r>
      <w:r w:rsidR="00BD1295">
        <w:rPr>
          <w:rFonts w:hint="eastAsia"/>
        </w:rPr>
        <w:t>发展</w:t>
      </w:r>
      <w:r>
        <w:rPr>
          <w:rFonts w:hint="eastAsia"/>
        </w:rPr>
        <w:t>简述：</w:t>
      </w:r>
    </w:p>
    <w:p w14:paraId="17BBD172" w14:textId="7AE2C593" w:rsidR="00E46A71" w:rsidRDefault="00E46A71" w:rsidP="00F32938">
      <w:r>
        <w:rPr>
          <w:rFonts w:hint="eastAsia"/>
        </w:rPr>
        <w:t>De</w:t>
      </w:r>
      <w:r>
        <w:t>velopment of Convolutional neural network:</w:t>
      </w:r>
    </w:p>
    <w:p w14:paraId="6978288B" w14:textId="091CBF28" w:rsidR="0041450D" w:rsidRDefault="00823D30" w:rsidP="00823D30">
      <w:r>
        <w:tab/>
      </w:r>
      <w:r w:rsidR="00190F5C">
        <w:rPr>
          <w:rFonts w:hint="eastAsia"/>
        </w:rPr>
        <w:t>深度神经网络的复兴起源于</w:t>
      </w:r>
      <w:r w:rsidR="00190F5C">
        <w:rPr>
          <w:rFonts w:hint="eastAsia"/>
        </w:rPr>
        <w:t>LeNet</w:t>
      </w:r>
      <w:r w:rsidR="00190F5C">
        <w:rPr>
          <w:rFonts w:hint="eastAsia"/>
        </w:rPr>
        <w:t>，</w:t>
      </w:r>
      <w:r w:rsidR="00190F5C">
        <w:rPr>
          <w:rFonts w:hint="eastAsia"/>
        </w:rPr>
        <w:t>Le</w:t>
      </w:r>
      <w:r w:rsidR="00190F5C">
        <w:t>Net</w:t>
      </w:r>
      <w:r w:rsidR="00EC40A6">
        <w:rPr>
          <w:rFonts w:hint="eastAsia"/>
        </w:rPr>
        <w:t>最开始是应用于</w:t>
      </w:r>
      <w:r w:rsidR="00190F5C">
        <w:rPr>
          <w:rFonts w:hint="eastAsia"/>
        </w:rPr>
        <w:t>一个手写数字识别的</w:t>
      </w:r>
      <w:r w:rsidR="004A7912">
        <w:rPr>
          <w:rFonts w:hint="eastAsia"/>
        </w:rPr>
        <w:t>系统</w:t>
      </w:r>
      <w:r w:rsidR="00190F5C">
        <w:rPr>
          <w:rFonts w:hint="eastAsia"/>
        </w:rPr>
        <w:t>，</w:t>
      </w:r>
      <w:r w:rsidR="00D277E1">
        <w:rPr>
          <w:rFonts w:hint="eastAsia"/>
        </w:rPr>
        <w:t>在</w:t>
      </w:r>
      <w:proofErr w:type="spellStart"/>
      <w:r w:rsidR="006E25E0">
        <w:rPr>
          <w:rFonts w:hint="eastAsia"/>
        </w:rPr>
        <w:t>MNIST</w:t>
      </w:r>
      <w:proofErr w:type="spellEnd"/>
      <w:r w:rsidR="006E25E0">
        <w:rPr>
          <w:rFonts w:hint="eastAsia"/>
        </w:rPr>
        <w:t>数据集</w:t>
      </w:r>
      <w:r w:rsidR="00244F85">
        <w:rPr>
          <w:rFonts w:hint="eastAsia"/>
        </w:rPr>
        <w:t>上</w:t>
      </w:r>
      <w:r w:rsidR="005C783A">
        <w:rPr>
          <w:rFonts w:hint="eastAsia"/>
        </w:rPr>
        <w:t>效果很好</w:t>
      </w:r>
      <w:r w:rsidR="001A7D01">
        <w:rPr>
          <w:rFonts w:hint="eastAsia"/>
        </w:rPr>
        <w:t>,</w:t>
      </w:r>
      <w:r w:rsidR="00A0287A">
        <w:t xml:space="preserve"> </w:t>
      </w:r>
      <w:r w:rsidR="001A7D01">
        <w:t>LeNet</w:t>
      </w:r>
      <w:r w:rsidR="001A7D01">
        <w:rPr>
          <w:rFonts w:hint="eastAsia"/>
        </w:rPr>
        <w:t>的架构：使用卷积和最大池化提取图片特征，并且识别模式，最终使用全连接层使其塌陷到最后的类别</w:t>
      </w:r>
      <w:r w:rsidR="009F36E1">
        <w:rPr>
          <w:rFonts w:hint="eastAsia"/>
        </w:rPr>
        <w:t>数</w:t>
      </w:r>
      <w:r w:rsidR="00FC61E4">
        <w:rPr>
          <w:rFonts w:hint="eastAsia"/>
        </w:rPr>
        <w:t>。</w:t>
      </w:r>
      <w:r w:rsidR="00DA1A7F">
        <w:rPr>
          <w:rFonts w:hint="eastAsia"/>
        </w:rPr>
        <w:t>LeNet</w:t>
      </w:r>
      <w:r w:rsidR="00DA1A7F">
        <w:rPr>
          <w:rFonts w:hint="eastAsia"/>
        </w:rPr>
        <w:t>带来了两个思想，使用卷积学习图片中的空间信息，然后使用全连接层转换到类别信息。</w:t>
      </w:r>
      <w:r w:rsidR="00887414">
        <w:rPr>
          <w:rFonts w:hint="eastAsia"/>
        </w:rPr>
        <w:t>真正给深度学习带来热潮的神经网络是</w:t>
      </w:r>
      <w:proofErr w:type="spellStart"/>
      <w:r w:rsidR="00887414">
        <w:rPr>
          <w:rFonts w:hint="eastAsia"/>
        </w:rPr>
        <w:t>AlexNet</w:t>
      </w:r>
      <w:proofErr w:type="spellEnd"/>
      <w:r w:rsidR="00887414">
        <w:rPr>
          <w:rFonts w:hint="eastAsia"/>
        </w:rPr>
        <w:t>，一个更大</w:t>
      </w:r>
      <w:r w:rsidR="00F60A2D">
        <w:rPr>
          <w:rFonts w:hint="eastAsia"/>
        </w:rPr>
        <w:t>更深</w:t>
      </w:r>
      <w:r w:rsidR="00887414">
        <w:rPr>
          <w:rFonts w:hint="eastAsia"/>
        </w:rPr>
        <w:t>的</w:t>
      </w:r>
      <w:r w:rsidR="00887414">
        <w:rPr>
          <w:rFonts w:hint="eastAsia"/>
        </w:rPr>
        <w:t>LeNet</w:t>
      </w:r>
      <w:r w:rsidR="00887414">
        <w:rPr>
          <w:rFonts w:hint="eastAsia"/>
        </w:rPr>
        <w:t>，</w:t>
      </w:r>
      <w:r w:rsidR="00C11989">
        <w:rPr>
          <w:rFonts w:hint="eastAsia"/>
        </w:rPr>
        <w:t>在</w:t>
      </w:r>
      <w:r w:rsidR="00C11989">
        <w:rPr>
          <w:rFonts w:hint="eastAsia"/>
        </w:rPr>
        <w:t>Le</w:t>
      </w:r>
      <w:r w:rsidR="00C11989">
        <w:t>Net</w:t>
      </w:r>
      <w:r w:rsidR="00C11989">
        <w:rPr>
          <w:rFonts w:hint="eastAsia"/>
        </w:rPr>
        <w:t>的基础上使用了更深层的网络结构，使用更小的</w:t>
      </w:r>
      <w:r w:rsidR="00C11989">
        <w:t>3*3</w:t>
      </w:r>
      <w:r w:rsidR="00C11989">
        <w:rPr>
          <w:rFonts w:hint="eastAsia"/>
        </w:rPr>
        <w:t>卷积核，以及</w:t>
      </w:r>
      <w:proofErr w:type="spellStart"/>
      <w:r w:rsidR="00C11989">
        <w:rPr>
          <w:rFonts w:hint="eastAsia"/>
        </w:rPr>
        <w:t>ReLU</w:t>
      </w:r>
      <w:proofErr w:type="spellEnd"/>
      <w:r w:rsidR="00DA0900">
        <w:rPr>
          <w:rFonts w:hint="eastAsia"/>
        </w:rPr>
        <w:t>和</w:t>
      </w:r>
      <w:r w:rsidR="00DA0900">
        <w:rPr>
          <w:rFonts w:hint="eastAsia"/>
        </w:rPr>
        <w:t>Dropout</w:t>
      </w:r>
      <w:r w:rsidR="00E3679C">
        <w:t>,</w:t>
      </w:r>
      <w:r w:rsidR="000E21BE">
        <w:t xml:space="preserve"> </w:t>
      </w:r>
      <w:r w:rsidR="00474776">
        <w:rPr>
          <w:rFonts w:hint="eastAsia"/>
        </w:rPr>
        <w:t>缓解</w:t>
      </w:r>
      <w:r w:rsidR="00FC32FE">
        <w:rPr>
          <w:rFonts w:hint="eastAsia"/>
        </w:rPr>
        <w:t>模型参数梯度消失及</w:t>
      </w:r>
      <w:r w:rsidR="00C11989">
        <w:rPr>
          <w:rFonts w:hint="eastAsia"/>
        </w:rPr>
        <w:t>降低模型复杂度。</w:t>
      </w:r>
      <w:proofErr w:type="spellStart"/>
      <w:r w:rsidR="00207AFD">
        <w:rPr>
          <w:rFonts w:hint="eastAsia"/>
        </w:rPr>
        <w:t>AlexNet</w:t>
      </w:r>
      <w:proofErr w:type="spellEnd"/>
      <w:r w:rsidR="00C11989">
        <w:rPr>
          <w:rFonts w:hint="eastAsia"/>
        </w:rPr>
        <w:t>在</w:t>
      </w:r>
      <w:r w:rsidR="00C11989">
        <w:rPr>
          <w:rFonts w:hint="eastAsia"/>
        </w:rPr>
        <w:t>Image</w:t>
      </w:r>
      <w:r w:rsidR="00C11989">
        <w:t>Net</w:t>
      </w:r>
      <w:r w:rsidR="00C11989">
        <w:rPr>
          <w:rFonts w:hint="eastAsia"/>
        </w:rPr>
        <w:t>竞赛中崭露头角</w:t>
      </w:r>
      <w:r w:rsidR="00AE7B85">
        <w:rPr>
          <w:rFonts w:hint="eastAsia"/>
        </w:rPr>
        <w:t>，成为当时热门的神经网络</w:t>
      </w:r>
      <w:r w:rsidR="00C11989">
        <w:rPr>
          <w:rFonts w:hint="eastAsia"/>
        </w:rPr>
        <w:t>。</w:t>
      </w:r>
      <w:r w:rsidR="0047228B">
        <w:rPr>
          <w:rFonts w:hint="eastAsia"/>
        </w:rPr>
        <w:t>但上面我们说过</w:t>
      </w:r>
      <w:proofErr w:type="spellStart"/>
      <w:r w:rsidR="0047228B">
        <w:rPr>
          <w:rFonts w:hint="eastAsia"/>
        </w:rPr>
        <w:t>AlexNet</w:t>
      </w:r>
      <w:proofErr w:type="spellEnd"/>
      <w:r w:rsidR="0047228B">
        <w:rPr>
          <w:rFonts w:hint="eastAsia"/>
        </w:rPr>
        <w:t>还不够好，不够简单，基于块的</w:t>
      </w:r>
      <w:proofErr w:type="spellStart"/>
      <w:r w:rsidR="00F807F1">
        <w:rPr>
          <w:rFonts w:hint="eastAsia"/>
        </w:rPr>
        <w:t>VGG</w:t>
      </w:r>
      <w:proofErr w:type="spellEnd"/>
      <w:r w:rsidR="00F807F1">
        <w:rPr>
          <w:rFonts w:hint="eastAsia"/>
        </w:rPr>
        <w:t>改变了人们设计深度神经网络的观念，</w:t>
      </w:r>
      <w:proofErr w:type="spellStart"/>
      <w:r w:rsidR="00F807F1">
        <w:rPr>
          <w:rFonts w:hint="eastAsia"/>
        </w:rPr>
        <w:t>VGG</w:t>
      </w:r>
      <w:proofErr w:type="spellEnd"/>
      <w:r w:rsidR="00F807F1">
        <w:rPr>
          <w:rFonts w:hint="eastAsia"/>
        </w:rPr>
        <w:t>的核心思想就是</w:t>
      </w:r>
      <w:proofErr w:type="spellStart"/>
      <w:r w:rsidR="00F807F1">
        <w:rPr>
          <w:rFonts w:hint="eastAsia"/>
        </w:rPr>
        <w:t>VGG</w:t>
      </w:r>
      <w:proofErr w:type="spellEnd"/>
      <w:r w:rsidR="00F807F1">
        <w:rPr>
          <w:rFonts w:hint="eastAsia"/>
        </w:rPr>
        <w:t>块，</w:t>
      </w:r>
      <w:proofErr w:type="spellStart"/>
      <w:r w:rsidR="007C647A">
        <w:rPr>
          <w:rFonts w:hint="eastAsia"/>
        </w:rPr>
        <w:t>VGG</w:t>
      </w:r>
      <w:proofErr w:type="spellEnd"/>
      <w:r w:rsidR="00F807F1">
        <w:rPr>
          <w:rFonts w:hint="eastAsia"/>
        </w:rPr>
        <w:t>使用</w:t>
      </w:r>
      <w:r w:rsidR="00A37C25">
        <w:rPr>
          <w:rFonts w:hint="eastAsia"/>
        </w:rPr>
        <w:t>多个</w:t>
      </w:r>
      <w:r w:rsidR="00252DBE">
        <w:rPr>
          <w:rFonts w:hint="eastAsia"/>
        </w:rPr>
        <w:t>3</w:t>
      </w:r>
      <w:r w:rsidR="00252DBE">
        <w:t>*3</w:t>
      </w:r>
      <w:r w:rsidR="00F807F1">
        <w:rPr>
          <w:rFonts w:hint="eastAsia"/>
        </w:rPr>
        <w:t>的卷积核，</w:t>
      </w:r>
      <w:r w:rsidR="002567F2">
        <w:rPr>
          <w:rFonts w:hint="eastAsia"/>
        </w:rPr>
        <w:t>最后通过</w:t>
      </w:r>
      <w:proofErr w:type="spellStart"/>
      <w:r w:rsidR="00F807F1">
        <w:rPr>
          <w:rFonts w:hint="eastAsia"/>
        </w:rPr>
        <w:t>MaxPooling</w:t>
      </w:r>
      <w:proofErr w:type="spellEnd"/>
      <w:r w:rsidR="002567F2">
        <w:rPr>
          <w:rFonts w:hint="eastAsia"/>
        </w:rPr>
        <w:t>层</w:t>
      </w:r>
      <w:r w:rsidR="005271CF">
        <w:rPr>
          <w:rFonts w:hint="eastAsia"/>
        </w:rPr>
        <w:t>将高宽减半，</w:t>
      </w:r>
      <w:r w:rsidR="008146F2">
        <w:rPr>
          <w:rFonts w:hint="eastAsia"/>
        </w:rPr>
        <w:t>其他和</w:t>
      </w:r>
      <w:proofErr w:type="spellStart"/>
      <w:r w:rsidR="008146F2">
        <w:rPr>
          <w:rFonts w:hint="eastAsia"/>
        </w:rPr>
        <w:t>AlexNet</w:t>
      </w:r>
      <w:proofErr w:type="spellEnd"/>
      <w:r w:rsidR="008146F2">
        <w:rPr>
          <w:rFonts w:hint="eastAsia"/>
        </w:rPr>
        <w:t>设计相同，</w:t>
      </w:r>
      <w:r w:rsidR="00B84A03">
        <w:rPr>
          <w:rFonts w:hint="eastAsia"/>
        </w:rPr>
        <w:t>其中</w:t>
      </w:r>
      <w:r w:rsidR="008146F2">
        <w:rPr>
          <w:rFonts w:hint="eastAsia"/>
        </w:rPr>
        <w:t>包括最后的全连接层。这样就有一个问题，这些模型都太复杂了。也就是模型参数太多，研究者发现，整个网络的模型参数量都集中在全连接层</w:t>
      </w:r>
      <w:r w:rsidR="00052A87">
        <w:rPr>
          <w:rFonts w:hint="eastAsia"/>
        </w:rPr>
        <w:t>，全连接层本质上是一个矩阵，</w:t>
      </w:r>
      <w:r w:rsidR="00B50F5D">
        <w:rPr>
          <w:rFonts w:hint="eastAsia"/>
        </w:rPr>
        <w:t>需要将输入通过矩阵坍塌到输出，如果输入</w:t>
      </w:r>
      <w:r w:rsidR="007215D1">
        <w:rPr>
          <w:rFonts w:hint="eastAsia"/>
        </w:rPr>
        <w:t>和输入</w:t>
      </w:r>
      <w:r w:rsidR="00B50F5D">
        <w:rPr>
          <w:rFonts w:hint="eastAsia"/>
        </w:rPr>
        <w:t>足够大的话，</w:t>
      </w:r>
      <w:r w:rsidR="00655C3B">
        <w:rPr>
          <w:rFonts w:hint="eastAsia"/>
        </w:rPr>
        <w:t>全连接层是积聚</w:t>
      </w:r>
      <w:r w:rsidR="00B50F5D">
        <w:rPr>
          <w:rFonts w:hint="eastAsia"/>
        </w:rPr>
        <w:t>大量参数的，</w:t>
      </w:r>
      <w:r w:rsidR="0092424C">
        <w:rPr>
          <w:rFonts w:hint="eastAsia"/>
        </w:rPr>
        <w:t>但是卷积层是一个不那么多参数的层。</w:t>
      </w:r>
      <w:r w:rsidR="002F6341">
        <w:rPr>
          <w:rFonts w:hint="eastAsia"/>
        </w:rPr>
        <w:t>那么一个想法就是用卷积层代替全连接层，这就是</w:t>
      </w:r>
      <w:proofErr w:type="spellStart"/>
      <w:r w:rsidR="002F6341">
        <w:rPr>
          <w:rFonts w:hint="eastAsia"/>
        </w:rPr>
        <w:t>NiN</w:t>
      </w:r>
      <w:proofErr w:type="spellEnd"/>
      <w:r w:rsidR="002F6341">
        <w:rPr>
          <w:rFonts w:hint="eastAsia"/>
        </w:rPr>
        <w:t>网络，</w:t>
      </w:r>
      <w:proofErr w:type="spellStart"/>
      <w:r w:rsidR="00623372">
        <w:rPr>
          <w:rFonts w:hint="eastAsia"/>
        </w:rPr>
        <w:t>NiN</w:t>
      </w:r>
      <w:proofErr w:type="spellEnd"/>
      <w:r w:rsidR="00623372">
        <w:rPr>
          <w:rFonts w:hint="eastAsia"/>
        </w:rPr>
        <w:t>中没有全连接层，</w:t>
      </w:r>
      <w:r w:rsidR="005B0F49">
        <w:rPr>
          <w:rFonts w:hint="eastAsia"/>
        </w:rPr>
        <w:t>核心思想是</w:t>
      </w:r>
      <w:proofErr w:type="spellStart"/>
      <w:r w:rsidR="005B0F49">
        <w:rPr>
          <w:rFonts w:hint="eastAsia"/>
        </w:rPr>
        <w:t>NiN</w:t>
      </w:r>
      <w:proofErr w:type="spellEnd"/>
      <w:r w:rsidR="005B0F49">
        <w:rPr>
          <w:rFonts w:hint="eastAsia"/>
        </w:rPr>
        <w:t>块，</w:t>
      </w:r>
      <w:r w:rsidR="0051691D">
        <w:rPr>
          <w:rFonts w:hint="eastAsia"/>
        </w:rPr>
        <w:t>包含</w:t>
      </w:r>
      <w:r w:rsidR="00970E0E">
        <w:rPr>
          <w:rFonts w:hint="eastAsia"/>
        </w:rPr>
        <w:t>一个卷积，然后二个</w:t>
      </w:r>
      <w:r w:rsidR="00970E0E">
        <w:rPr>
          <w:rFonts w:hint="eastAsia"/>
        </w:rPr>
        <w:t>1</w:t>
      </w:r>
      <w:r w:rsidR="00970E0E">
        <w:t>*1</w:t>
      </w:r>
      <w:r w:rsidR="00970E0E">
        <w:rPr>
          <w:rFonts w:hint="eastAsia"/>
        </w:rPr>
        <w:t>卷积用来对通道</w:t>
      </w:r>
      <w:r w:rsidR="002F6199">
        <w:rPr>
          <w:rFonts w:hint="eastAsia"/>
        </w:rPr>
        <w:t>维</w:t>
      </w:r>
      <w:r w:rsidR="00970E0E">
        <w:rPr>
          <w:rFonts w:hint="eastAsia"/>
        </w:rPr>
        <w:t>做全连接，使得输出想要的形状，最后使用全局平均（</w:t>
      </w:r>
      <w:r w:rsidR="001D116B">
        <w:t>G</w:t>
      </w:r>
      <w:r w:rsidR="001B6D88">
        <w:rPr>
          <w:rFonts w:hint="eastAsia"/>
        </w:rPr>
        <w:t>lobal</w:t>
      </w:r>
      <w:r w:rsidR="001B6D88">
        <w:t xml:space="preserve"> </w:t>
      </w:r>
      <w:proofErr w:type="spellStart"/>
      <w:r w:rsidR="00970E0E">
        <w:rPr>
          <w:rFonts w:hint="eastAsia"/>
        </w:rPr>
        <w:t>AvgPooling</w:t>
      </w:r>
      <w:proofErr w:type="spellEnd"/>
      <w:r w:rsidR="00970E0E">
        <w:rPr>
          <w:rFonts w:hint="eastAsia"/>
        </w:rPr>
        <w:t>）获得输出</w:t>
      </w:r>
      <w:r w:rsidR="00AF7DAC">
        <w:rPr>
          <w:rFonts w:hint="eastAsia"/>
        </w:rPr>
        <w:t>，塌陷到我们想要的类别数</w:t>
      </w:r>
      <w:r w:rsidR="00970E0E">
        <w:rPr>
          <w:rFonts w:hint="eastAsia"/>
        </w:rPr>
        <w:t>。</w:t>
      </w:r>
      <w:bookmarkStart w:id="1" w:name="OLE_LINK2"/>
      <w:proofErr w:type="spellStart"/>
      <w:r w:rsidR="0041450D">
        <w:rPr>
          <w:rFonts w:hint="eastAsia"/>
        </w:rPr>
        <w:t>NiN</w:t>
      </w:r>
      <w:proofErr w:type="spellEnd"/>
      <w:r w:rsidR="0041450D">
        <w:rPr>
          <w:rFonts w:hint="eastAsia"/>
        </w:rPr>
        <w:t>拥有更少的参数量，不容易过拟合，</w:t>
      </w:r>
      <w:r w:rsidR="00C54EC0">
        <w:rPr>
          <w:rFonts w:hint="eastAsia"/>
        </w:rPr>
        <w:t>但是缺少了</w:t>
      </w:r>
      <w:r w:rsidR="00AF504E">
        <w:rPr>
          <w:rFonts w:hint="eastAsia"/>
        </w:rPr>
        <w:t>全连接层</w:t>
      </w:r>
      <w:r w:rsidR="00522602">
        <w:rPr>
          <w:rFonts w:hint="eastAsia"/>
        </w:rPr>
        <w:t>，</w:t>
      </w:r>
      <w:r w:rsidR="004F71BF">
        <w:rPr>
          <w:rFonts w:hint="eastAsia"/>
        </w:rPr>
        <w:t>这</w:t>
      </w:r>
      <w:r w:rsidR="0041450D">
        <w:rPr>
          <w:rFonts w:hint="eastAsia"/>
        </w:rPr>
        <w:t>也使得它需要更大的</w:t>
      </w:r>
      <w:r w:rsidR="0041450D">
        <w:rPr>
          <w:rFonts w:hint="eastAsia"/>
        </w:rPr>
        <w:t>Epoch</w:t>
      </w:r>
      <w:r w:rsidR="0041450D">
        <w:rPr>
          <w:rFonts w:hint="eastAsia"/>
        </w:rPr>
        <w:t>，才能收敛到同样精度。</w:t>
      </w:r>
      <w:bookmarkEnd w:id="1"/>
      <w:r w:rsidR="003A544A">
        <w:rPr>
          <w:rFonts w:hint="eastAsia"/>
        </w:rPr>
        <w:t>不过</w:t>
      </w:r>
      <w:r w:rsidR="0041450D">
        <w:rPr>
          <w:rFonts w:hint="eastAsia"/>
        </w:rPr>
        <w:t>基于这种</w:t>
      </w:r>
      <w:proofErr w:type="spellStart"/>
      <w:r w:rsidR="003A544A">
        <w:rPr>
          <w:rFonts w:hint="eastAsia"/>
        </w:rPr>
        <w:t>NiN</w:t>
      </w:r>
      <w:proofErr w:type="spellEnd"/>
      <w:r w:rsidR="00041D96">
        <w:rPr>
          <w:rFonts w:hint="eastAsia"/>
        </w:rPr>
        <w:t>也就是</w:t>
      </w:r>
      <w:r w:rsidR="00BC0AD9">
        <w:rPr>
          <w:rFonts w:hint="eastAsia"/>
        </w:rPr>
        <w:t>“</w:t>
      </w:r>
      <w:r w:rsidR="00041D96">
        <w:rPr>
          <w:rFonts w:hint="eastAsia"/>
        </w:rPr>
        <w:t>网络中的网络</w:t>
      </w:r>
      <w:r w:rsidR="00BC0AD9">
        <w:rPr>
          <w:rFonts w:hint="eastAsia"/>
        </w:rPr>
        <w:t>”</w:t>
      </w:r>
      <w:r w:rsidR="0041450D">
        <w:rPr>
          <w:rFonts w:hint="eastAsia"/>
        </w:rPr>
        <w:t>思想，</w:t>
      </w:r>
      <w:proofErr w:type="spellStart"/>
      <w:r w:rsidR="0041450D">
        <w:rPr>
          <w:rFonts w:hint="eastAsia"/>
        </w:rPr>
        <w:t>GoogLe</w:t>
      </w:r>
      <w:r w:rsidR="0041450D">
        <w:t>Net</w:t>
      </w:r>
      <w:proofErr w:type="spellEnd"/>
      <w:r w:rsidR="0041450D">
        <w:rPr>
          <w:rFonts w:hint="eastAsia"/>
        </w:rPr>
        <w:t>被提出了，在</w:t>
      </w:r>
      <w:proofErr w:type="spellStart"/>
      <w:r w:rsidR="0041450D">
        <w:rPr>
          <w:rFonts w:hint="eastAsia"/>
        </w:rPr>
        <w:t>Ni</w:t>
      </w:r>
      <w:r w:rsidR="0041450D">
        <w:t>N</w:t>
      </w:r>
      <w:proofErr w:type="spellEnd"/>
      <w:r w:rsidR="0041450D">
        <w:rPr>
          <w:rFonts w:hint="eastAsia"/>
        </w:rPr>
        <w:t>的基础上他做了一个类似于集成学习思想</w:t>
      </w:r>
      <w:r w:rsidR="00645922">
        <w:rPr>
          <w:rFonts w:hint="eastAsia"/>
        </w:rPr>
        <w:t>，并行层</w:t>
      </w:r>
      <w:r w:rsidR="001908A7">
        <w:rPr>
          <w:rFonts w:hint="eastAsia"/>
        </w:rPr>
        <w:t>的</w:t>
      </w:r>
      <w:r w:rsidR="00645922">
        <w:rPr>
          <w:rFonts w:hint="eastAsia"/>
        </w:rPr>
        <w:t>连接网络</w:t>
      </w:r>
      <w:r w:rsidR="0041450D">
        <w:rPr>
          <w:rFonts w:hint="eastAsia"/>
        </w:rPr>
        <w:t>，就是我全都要了。</w:t>
      </w:r>
      <w:r w:rsidR="0041450D">
        <w:rPr>
          <w:rFonts w:hint="eastAsia"/>
        </w:rPr>
        <w:t>Inception</w:t>
      </w:r>
      <w:r w:rsidR="0041450D">
        <w:rPr>
          <w:rFonts w:hint="eastAsia"/>
        </w:rPr>
        <w:t>块就是这样，</w:t>
      </w:r>
      <w:r w:rsidR="00682880">
        <w:rPr>
          <w:rFonts w:hint="eastAsia"/>
        </w:rPr>
        <w:t>他有一个输入，然后对这个输入做不同的操作，最后在通道数（</w:t>
      </w:r>
      <w:r w:rsidR="00682880">
        <w:rPr>
          <w:rFonts w:hint="eastAsia"/>
        </w:rPr>
        <w:t>dim</w:t>
      </w:r>
      <w:r w:rsidR="00682880">
        <w:t>=1</w:t>
      </w:r>
      <w:r w:rsidR="00682880">
        <w:rPr>
          <w:rFonts w:hint="eastAsia"/>
        </w:rPr>
        <w:t>）进行</w:t>
      </w:r>
      <w:proofErr w:type="spellStart"/>
      <w:r w:rsidR="00682880">
        <w:rPr>
          <w:rFonts w:hint="eastAsia"/>
        </w:rPr>
        <w:t>concat</w:t>
      </w:r>
      <w:proofErr w:type="spellEnd"/>
      <w:r w:rsidR="00682880">
        <w:rPr>
          <w:rFonts w:hint="eastAsia"/>
        </w:rPr>
        <w:t>，这样我们就可以吸收不同层</w:t>
      </w:r>
      <w:r w:rsidR="00C90DCE">
        <w:rPr>
          <w:rFonts w:hint="eastAsia"/>
        </w:rPr>
        <w:t>（也就是不同处理）</w:t>
      </w:r>
      <w:r w:rsidR="00682880">
        <w:rPr>
          <w:rFonts w:hint="eastAsia"/>
        </w:rPr>
        <w:t>得到的</w:t>
      </w:r>
      <w:r w:rsidR="00C80E0D">
        <w:rPr>
          <w:rFonts w:hint="eastAsia"/>
        </w:rPr>
        <w:t>输出</w:t>
      </w:r>
      <w:r w:rsidR="00682880">
        <w:rPr>
          <w:rFonts w:hint="eastAsia"/>
        </w:rPr>
        <w:t>了。不同的</w:t>
      </w:r>
      <w:r w:rsidR="00682880">
        <w:rPr>
          <w:rFonts w:hint="eastAsia"/>
        </w:rPr>
        <w:t>Inception</w:t>
      </w:r>
      <w:r w:rsidR="00682880">
        <w:rPr>
          <w:rFonts w:hint="eastAsia"/>
        </w:rPr>
        <w:t>有不同的效果，目前使用最多的就是</w:t>
      </w:r>
      <w:r w:rsidR="00682880">
        <w:rPr>
          <w:rFonts w:hint="eastAsia"/>
        </w:rPr>
        <w:t>Inception</w:t>
      </w:r>
      <w:r w:rsidR="00682880">
        <w:t xml:space="preserve"> </w:t>
      </w:r>
      <w:r w:rsidR="00682880">
        <w:rPr>
          <w:rFonts w:hint="eastAsia"/>
        </w:rPr>
        <w:t>V</w:t>
      </w:r>
      <w:r w:rsidR="00682880">
        <w:t>3,V</w:t>
      </w:r>
      <w:r w:rsidR="00682880">
        <w:rPr>
          <w:rFonts w:hint="eastAsia"/>
        </w:rPr>
        <w:t>4</w:t>
      </w:r>
      <w:r w:rsidR="00682880">
        <w:t>.</w:t>
      </w:r>
      <w:r w:rsidR="00682880">
        <w:rPr>
          <w:rFonts w:hint="eastAsia"/>
        </w:rPr>
        <w:t>GoogLe</w:t>
      </w:r>
      <w:r w:rsidR="00682880">
        <w:t>Net</w:t>
      </w:r>
      <w:r w:rsidR="00682880">
        <w:rPr>
          <w:rFonts w:hint="eastAsia"/>
        </w:rPr>
        <w:t>也是第一个几乎达到百层的神经网络设计了。</w:t>
      </w:r>
      <w:r w:rsidR="008B3635">
        <w:rPr>
          <w:rFonts w:hint="eastAsia"/>
        </w:rPr>
        <w:t>不过</w:t>
      </w:r>
      <w:r w:rsidR="00682880">
        <w:rPr>
          <w:rFonts w:hint="eastAsia"/>
        </w:rPr>
        <w:t>上面我们提到过参数稳定性的问题，层数太多，</w:t>
      </w:r>
      <w:r w:rsidR="00682880">
        <w:rPr>
          <w:rFonts w:hint="eastAsia"/>
        </w:rPr>
        <w:lastRenderedPageBreak/>
        <w:t>这种累计起来的效应是非常可怕的，前传：从</w:t>
      </w:r>
      <w:r w:rsidR="00682880">
        <w:rPr>
          <w:rFonts w:hint="eastAsia"/>
        </w:rPr>
        <w:t>data</w:t>
      </w:r>
      <w:r w:rsidR="00682880">
        <w:rPr>
          <w:rFonts w:hint="eastAsia"/>
        </w:rPr>
        <w:t>到</w:t>
      </w:r>
      <w:r w:rsidR="00682880">
        <w:rPr>
          <w:rFonts w:hint="eastAsia"/>
        </w:rPr>
        <w:t>loss</w:t>
      </w:r>
      <w:r w:rsidR="00682880">
        <w:rPr>
          <w:rFonts w:hint="eastAsia"/>
        </w:rPr>
        <w:t>，反传：从</w:t>
      </w:r>
      <w:r w:rsidR="00682880">
        <w:rPr>
          <w:rFonts w:hint="eastAsia"/>
        </w:rPr>
        <w:t>loss</w:t>
      </w:r>
      <w:r w:rsidR="00682880">
        <w:rPr>
          <w:rFonts w:hint="eastAsia"/>
        </w:rPr>
        <w:t>到</w:t>
      </w:r>
      <w:r w:rsidR="0015541D">
        <w:rPr>
          <w:rFonts w:hint="eastAsia"/>
        </w:rPr>
        <w:t>每层</w:t>
      </w:r>
      <w:r w:rsidR="00682880">
        <w:rPr>
          <w:rFonts w:hint="eastAsia"/>
        </w:rPr>
        <w:t>的</w:t>
      </w:r>
      <w:r w:rsidR="00682880">
        <w:rPr>
          <w:rFonts w:hint="eastAsia"/>
        </w:rPr>
        <w:t>parameter</w:t>
      </w:r>
      <w:r w:rsidR="00682880">
        <w:rPr>
          <w:rFonts w:hint="eastAsia"/>
        </w:rPr>
        <w:t>，这个过程需要链式法则的参与，</w:t>
      </w:r>
      <w:r w:rsidR="00107175">
        <w:rPr>
          <w:rFonts w:hint="eastAsia"/>
        </w:rPr>
        <w:t>参数不稳定伴随着深度网络的层数越发明显，所以研究者</w:t>
      </w:r>
      <w:r w:rsidR="00DE7680">
        <w:rPr>
          <w:rFonts w:hint="eastAsia"/>
        </w:rPr>
        <w:t>提出了</w:t>
      </w:r>
      <w:r w:rsidR="00DE7680">
        <w:rPr>
          <w:rFonts w:hint="eastAsia"/>
        </w:rPr>
        <w:t>Batch</w:t>
      </w:r>
      <w:r w:rsidR="00DE7680">
        <w:t xml:space="preserve"> Norm</w:t>
      </w:r>
      <w:r w:rsidR="00DE7680">
        <w:rPr>
          <w:rFonts w:hint="eastAsia"/>
        </w:rPr>
        <w:t>，也就是小批量中将输出拉到一个合理的范围内，</w:t>
      </w:r>
      <w:r w:rsidR="00DE7680">
        <w:rPr>
          <w:rFonts w:hint="eastAsia"/>
        </w:rPr>
        <w:t>BN</w:t>
      </w:r>
      <w:r w:rsidR="00DE7680">
        <w:t xml:space="preserve"> layer</w:t>
      </w:r>
      <w:r w:rsidR="00DE7680">
        <w:rPr>
          <w:rFonts w:hint="eastAsia"/>
        </w:rPr>
        <w:t>不会改变精度，但是它可以使参数更稳定，这样我们可以设置更大的学习率，可以加速我们的训练。</w:t>
      </w:r>
      <w:r w:rsidR="00142FF0">
        <w:rPr>
          <w:rFonts w:hint="eastAsia"/>
        </w:rPr>
        <w:t>不过</w:t>
      </w:r>
      <w:r w:rsidR="00DE7680">
        <w:rPr>
          <w:rFonts w:hint="eastAsia"/>
        </w:rPr>
        <w:t>即使这样</w:t>
      </w:r>
      <w:r w:rsidR="00682880">
        <w:rPr>
          <w:rFonts w:hint="eastAsia"/>
        </w:rPr>
        <w:t>我们</w:t>
      </w:r>
      <w:r w:rsidR="00DE7680">
        <w:rPr>
          <w:rFonts w:hint="eastAsia"/>
        </w:rPr>
        <w:t>仍然</w:t>
      </w:r>
      <w:r w:rsidR="00682880">
        <w:rPr>
          <w:rFonts w:hint="eastAsia"/>
        </w:rPr>
        <w:t>无法做到更深的神经网络</w:t>
      </w:r>
      <w:r w:rsidR="004F7420">
        <w:rPr>
          <w:rFonts w:hint="eastAsia"/>
        </w:rPr>
        <w:t>，参数稳定了，但是</w:t>
      </w:r>
      <w:r w:rsidR="00C061FE">
        <w:rPr>
          <w:rFonts w:hint="eastAsia"/>
        </w:rPr>
        <w:t>参数</w:t>
      </w:r>
      <w:r w:rsidR="001D1C04">
        <w:rPr>
          <w:rFonts w:hint="eastAsia"/>
        </w:rPr>
        <w:t>反传过程中</w:t>
      </w:r>
      <w:r w:rsidR="00C061FE">
        <w:rPr>
          <w:rFonts w:hint="eastAsia"/>
        </w:rPr>
        <w:t>累计的</w:t>
      </w:r>
      <w:r w:rsidR="004F7420">
        <w:rPr>
          <w:rFonts w:hint="eastAsia"/>
        </w:rPr>
        <w:t>效应仍然存在，</w:t>
      </w:r>
      <w:r w:rsidR="00B50F5D">
        <w:rPr>
          <w:rFonts w:hint="eastAsia"/>
        </w:rPr>
        <w:t>一个简单的思想是将乘法转换为加法，基于此</w:t>
      </w:r>
      <w:proofErr w:type="spellStart"/>
      <w:r w:rsidR="004F7420">
        <w:rPr>
          <w:rFonts w:hint="eastAsia"/>
        </w:rPr>
        <w:t>ResNet</w:t>
      </w:r>
      <w:proofErr w:type="spellEnd"/>
      <w:r w:rsidR="004F7420">
        <w:rPr>
          <w:rFonts w:hint="eastAsia"/>
        </w:rPr>
        <w:t>被提出</w:t>
      </w:r>
      <w:r w:rsidR="00907834">
        <w:rPr>
          <w:rFonts w:hint="eastAsia"/>
        </w:rPr>
        <w:t>了，其思想是将乘法性质转换为加法形式，实现方式是使用跃层连接</w:t>
      </w:r>
      <w:r w:rsidR="00907834">
        <w:rPr>
          <w:rFonts w:hint="eastAsia"/>
        </w:rPr>
        <w:t>(</w:t>
      </w:r>
      <w:r w:rsidR="00907834">
        <w:t>S</w:t>
      </w:r>
      <w:r w:rsidR="00907834">
        <w:rPr>
          <w:rFonts w:hint="eastAsia"/>
        </w:rPr>
        <w:t>kip</w:t>
      </w:r>
      <w:r w:rsidR="00907834">
        <w:t xml:space="preserve"> Connection), </w:t>
      </w:r>
      <w:r w:rsidR="00907834">
        <w:rPr>
          <w:rFonts w:hint="eastAsia"/>
        </w:rPr>
        <w:t>在设计残差块的过程中通过设计一个</w:t>
      </w:r>
      <w:r w:rsidR="008F6E2D">
        <w:rPr>
          <w:rFonts w:hint="eastAsia"/>
        </w:rPr>
        <w:t>“高速公路“，以实现输入能够跨层连接，这样就解决了参数在反传当中的稳定性问题。</w:t>
      </w:r>
      <w:r w:rsidR="004F498B">
        <w:rPr>
          <w:rFonts w:hint="eastAsia"/>
        </w:rPr>
        <w:t>后面我们会看到有很多有意思的设计都是基于</w:t>
      </w:r>
      <w:proofErr w:type="spellStart"/>
      <w:r w:rsidR="004F498B">
        <w:rPr>
          <w:rFonts w:hint="eastAsia"/>
        </w:rPr>
        <w:t>ResNet</w:t>
      </w:r>
      <w:proofErr w:type="spellEnd"/>
      <w:r w:rsidR="004F498B">
        <w:rPr>
          <w:rFonts w:hint="eastAsia"/>
        </w:rPr>
        <w:t>的思想，例如</w:t>
      </w:r>
      <w:r w:rsidR="004F498B">
        <w:rPr>
          <w:rFonts w:hint="eastAsia"/>
        </w:rPr>
        <w:t>Transformers</w:t>
      </w:r>
      <w:r w:rsidR="00431767">
        <w:rPr>
          <w:rFonts w:hint="eastAsia"/>
        </w:rPr>
        <w:t>等。</w:t>
      </w:r>
    </w:p>
    <w:p w14:paraId="41545A5A" w14:textId="7F143DDE" w:rsidR="00152FB8" w:rsidRPr="005B0F49" w:rsidRDefault="00823D30" w:rsidP="00F32938">
      <w:r>
        <w:tab/>
      </w:r>
      <w:r w:rsidR="00C70614">
        <w:rPr>
          <w:rFonts w:hint="eastAsia"/>
        </w:rPr>
        <w:t>The</w:t>
      </w:r>
      <w:r w:rsidR="00C70614">
        <w:t xml:space="preserve"> revival of deep neural networks originated with LeNet, which was first applied to a handwritten digit recognition </w:t>
      </w:r>
      <w:r w:rsidR="00695ACD">
        <w:t>system</w:t>
      </w:r>
      <w:r w:rsidR="00860667">
        <w:t xml:space="preserve">, it </w:t>
      </w:r>
      <w:r w:rsidR="004856D5">
        <w:rPr>
          <w:rFonts w:hint="eastAsia"/>
        </w:rPr>
        <w:t>wor</w:t>
      </w:r>
      <w:r w:rsidR="004856D5">
        <w:t xml:space="preserve">ked well on the </w:t>
      </w:r>
      <w:proofErr w:type="spellStart"/>
      <w:r w:rsidR="004856D5">
        <w:t>MNIST</w:t>
      </w:r>
      <w:proofErr w:type="spellEnd"/>
      <w:r w:rsidR="004856D5">
        <w:t xml:space="preserve"> dataset, LeNet’s architecture: use </w:t>
      </w:r>
      <w:r w:rsidR="00794507">
        <w:rPr>
          <w:rFonts w:hint="eastAsia"/>
        </w:rPr>
        <w:t>Con</w:t>
      </w:r>
      <w:r w:rsidR="00794507">
        <w:t xml:space="preserve">V2d </w:t>
      </w:r>
      <w:r w:rsidR="004856D5">
        <w:t xml:space="preserve">and </w:t>
      </w:r>
      <w:proofErr w:type="spellStart"/>
      <w:r w:rsidR="00794507">
        <w:t>MaxPooling</w:t>
      </w:r>
      <w:proofErr w:type="spellEnd"/>
      <w:r w:rsidR="004856D5">
        <w:t xml:space="preserve"> to extract image features recognize patterns</w:t>
      </w:r>
      <w:r w:rsidR="00D64FAF">
        <w:t xml:space="preserve">, and half height and width </w:t>
      </w:r>
      <w:r w:rsidR="004856D5">
        <w:t xml:space="preserve">, and eventually use a </w:t>
      </w:r>
      <w:r w:rsidR="00914E09">
        <w:t>F</w:t>
      </w:r>
      <w:r w:rsidR="004856D5">
        <w:t xml:space="preserve">ull </w:t>
      </w:r>
      <w:r w:rsidR="00914E09">
        <w:t>C</w:t>
      </w:r>
      <w:r w:rsidR="004856D5">
        <w:t>onnected layer</w:t>
      </w:r>
      <w:r w:rsidR="00953FEB">
        <w:t>(short as FC)</w:t>
      </w:r>
      <w:r w:rsidR="004856D5">
        <w:t xml:space="preserve"> to collapse </w:t>
      </w:r>
      <w:r w:rsidR="00D64FAF">
        <w:t>category</w:t>
      </w:r>
      <w:r w:rsidR="004856D5">
        <w:t xml:space="preserve"> </w:t>
      </w:r>
      <w:r w:rsidR="00914E09">
        <w:t xml:space="preserve">to the final number. LeNet </w:t>
      </w:r>
      <w:r w:rsidR="009A5AA3">
        <w:t xml:space="preserve">offers researchers </w:t>
      </w:r>
      <w:r w:rsidR="00914E09">
        <w:t xml:space="preserve">two </w:t>
      </w:r>
      <w:r w:rsidR="009A5AA3">
        <w:t>way</w:t>
      </w:r>
      <w:r w:rsidR="00914E09">
        <w:t xml:space="preserve"> </w:t>
      </w:r>
      <w:r w:rsidR="009A5AA3">
        <w:t>to think</w:t>
      </w:r>
      <w:r w:rsidR="009B329F">
        <w:rPr>
          <w:rFonts w:hint="eastAsia"/>
        </w:rPr>
        <w:t>ing</w:t>
      </w:r>
      <w:r w:rsidR="009A5AA3">
        <w:t xml:space="preserve">: </w:t>
      </w:r>
      <w:r w:rsidR="00EA2498">
        <w:t xml:space="preserve">Using a </w:t>
      </w:r>
      <w:r w:rsidR="00FE3736">
        <w:rPr>
          <w:rFonts w:hint="eastAsia"/>
        </w:rPr>
        <w:t>Convolution</w:t>
      </w:r>
      <w:r w:rsidR="00FE3736">
        <w:t xml:space="preserve"> </w:t>
      </w:r>
      <w:r w:rsidR="00FE3736">
        <w:rPr>
          <w:rFonts w:hint="eastAsia"/>
        </w:rPr>
        <w:t>to</w:t>
      </w:r>
      <w:r w:rsidR="00FE3736">
        <w:t xml:space="preserve"> </w:t>
      </w:r>
      <w:r w:rsidR="00FE3736">
        <w:rPr>
          <w:rFonts w:hint="eastAsia"/>
        </w:rPr>
        <w:t>learning</w:t>
      </w:r>
      <w:r w:rsidR="00FE3736">
        <w:t xml:space="preserve"> spatial information</w:t>
      </w:r>
      <w:r w:rsidR="009B329F">
        <w:t xml:space="preserve"> in images</w:t>
      </w:r>
      <w:r w:rsidR="00FE3736">
        <w:t xml:space="preserve">, then </w:t>
      </w:r>
      <w:r w:rsidR="007F18AB">
        <w:t xml:space="preserve">use </w:t>
      </w:r>
      <w:r w:rsidR="00953FEB">
        <w:t xml:space="preserve">FC </w:t>
      </w:r>
      <w:r w:rsidR="007F18AB">
        <w:t>layer transformer to category</w:t>
      </w:r>
      <w:r w:rsidR="004E56B7">
        <w:t xml:space="preserve"> we want</w:t>
      </w:r>
      <w:r w:rsidR="009A5AA3">
        <w:t>.</w:t>
      </w:r>
      <w:r w:rsidR="00B37009">
        <w:t xml:space="preserve"> </w:t>
      </w:r>
      <w:proofErr w:type="spellStart"/>
      <w:r w:rsidR="00623ABD">
        <w:t>AlexNet</w:t>
      </w:r>
      <w:proofErr w:type="spellEnd"/>
      <w:r w:rsidR="00623ABD">
        <w:t>,</w:t>
      </w:r>
      <w:r w:rsidR="004E56B7">
        <w:t xml:space="preserve"> </w:t>
      </w:r>
      <w:r w:rsidR="00623ABD">
        <w:t>larger, deeper of LeNet</w:t>
      </w:r>
      <w:r w:rsidR="00C34EFE">
        <w:t xml:space="preserve">, was the </w:t>
      </w:r>
      <w:r w:rsidR="00B37009">
        <w:t xml:space="preserve">neural network that really </w:t>
      </w:r>
      <w:r w:rsidR="00C06BED">
        <w:t>propelled</w:t>
      </w:r>
      <w:r w:rsidR="00B37009">
        <w:t xml:space="preserve"> </w:t>
      </w:r>
      <w:r w:rsidR="00007DB4">
        <w:t xml:space="preserve">deep learning </w:t>
      </w:r>
      <w:r w:rsidR="00B37009">
        <w:t>thriving</w:t>
      </w:r>
      <w:r w:rsidR="00623ABD">
        <w:t>,</w:t>
      </w:r>
      <w:r w:rsidR="00B37009">
        <w:t xml:space="preserve"> </w:t>
      </w:r>
      <w:r w:rsidR="003A0B11">
        <w:t>it</w:t>
      </w:r>
      <w:r w:rsidR="00B37009">
        <w:t xml:space="preserve"> used a deeper network structure, smaller </w:t>
      </w:r>
      <w:r w:rsidR="004E56B7">
        <w:t xml:space="preserve">kernel size such as </w:t>
      </w:r>
      <w:r w:rsidR="00B37009">
        <w:t xml:space="preserve">3*3 Conv2d based on LeNet, and it also use </w:t>
      </w:r>
      <w:proofErr w:type="spellStart"/>
      <w:r w:rsidR="00B37009">
        <w:t>ReLU</w:t>
      </w:r>
      <w:proofErr w:type="spellEnd"/>
      <w:r w:rsidR="00B37009">
        <w:t xml:space="preserve"> and Dropout to mitigate model parameter gradient disappearance and reduce module complexity. It </w:t>
      </w:r>
      <w:proofErr w:type="spellStart"/>
      <w:r w:rsidR="00B37009">
        <w:t>become</w:t>
      </w:r>
      <w:proofErr w:type="spellEnd"/>
      <w:r w:rsidR="00B37009">
        <w:t xml:space="preserve"> the most popular neural network at that time.</w:t>
      </w:r>
      <w:r w:rsidR="004E56B7">
        <w:t xml:space="preserve"> </w:t>
      </w:r>
      <w:r w:rsidR="004E56B7">
        <w:rPr>
          <w:rFonts w:hint="eastAsia"/>
        </w:rPr>
        <w:t>This</w:t>
      </w:r>
      <w:r w:rsidR="004E56B7">
        <w:t xml:space="preserve"> leads to the issue that all of these models are overly complicated, in other words, the models have too may parameters. Researchers discovered that the</w:t>
      </w:r>
      <w:r w:rsidR="000A08A4">
        <w:t xml:space="preserve"> FC layer</w:t>
      </w:r>
      <w:r w:rsidR="004E56B7">
        <w:t xml:space="preserve"> contains the majority of the model parameters.</w:t>
      </w:r>
      <w:r w:rsidR="005B5577">
        <w:t xml:space="preserve"> </w:t>
      </w:r>
      <w:r w:rsidR="00E260C1">
        <w:rPr>
          <w:rFonts w:hint="eastAsia"/>
        </w:rPr>
        <w:t>FC</w:t>
      </w:r>
      <w:r w:rsidR="00E260C1">
        <w:t xml:space="preserve"> </w:t>
      </w:r>
      <w:r w:rsidR="005B5577">
        <w:t xml:space="preserve">is essentially a matrix that needs to collapse the input through the matrix </w:t>
      </w:r>
      <w:r w:rsidR="00B5363B">
        <w:t xml:space="preserve">multiplication </w:t>
      </w:r>
      <w:r w:rsidR="005B5577">
        <w:t xml:space="preserve">to the output. The </w:t>
      </w:r>
      <w:r w:rsidR="005B35BC">
        <w:t xml:space="preserve">FC </w:t>
      </w:r>
      <w:r w:rsidR="005B5577">
        <w:t>layer is accumulating a large number of parameters if the inputs and output are large enough, but the convolutional layer is a less parametric layer.</w:t>
      </w:r>
      <w:r w:rsidR="0018686E">
        <w:t xml:space="preserve"> Then an idea is to use a convolutional layer instead of a </w:t>
      </w:r>
      <w:r w:rsidR="007E7AA6">
        <w:t xml:space="preserve">FC </w:t>
      </w:r>
      <w:r w:rsidR="0018686E">
        <w:t xml:space="preserve">layer, which is the </w:t>
      </w:r>
      <w:proofErr w:type="spellStart"/>
      <w:r w:rsidR="0018686E">
        <w:t>NiN</w:t>
      </w:r>
      <w:proofErr w:type="spellEnd"/>
      <w:r w:rsidR="0018686E">
        <w:t xml:space="preserve">, </w:t>
      </w:r>
      <w:proofErr w:type="spellStart"/>
      <w:r w:rsidR="00477CC5">
        <w:t>NiN</w:t>
      </w:r>
      <w:proofErr w:type="spellEnd"/>
      <w:r w:rsidR="00477CC5">
        <w:t xml:space="preserve"> block include a Conv2d, and two 1*1 Conv2d are serve as full connection to channel dimension, making the output the desired shape, and finally the output is obtained using Global </w:t>
      </w:r>
      <w:proofErr w:type="spellStart"/>
      <w:r w:rsidR="00477CC5">
        <w:t>AvgPooling</w:t>
      </w:r>
      <w:proofErr w:type="spellEnd"/>
      <w:r w:rsidR="00477CC5">
        <w:t xml:space="preserve">,, collapsing to the number of categories that we want. </w:t>
      </w:r>
      <w:proofErr w:type="spellStart"/>
      <w:r w:rsidR="0093032B">
        <w:t>NiN</w:t>
      </w:r>
      <w:proofErr w:type="spellEnd"/>
      <w:r w:rsidR="0093032B">
        <w:t xml:space="preserve"> has less number of parameters and less prone to overfitting, but which also makes it require a larger Epoch to converge reach same accuracy with full connection.</w:t>
      </w:r>
      <w:r w:rsidR="00BC0AD9">
        <w:t xml:space="preserve"> </w:t>
      </w:r>
      <w:r w:rsidR="0099647E">
        <w:t xml:space="preserve">But based on </w:t>
      </w:r>
      <w:proofErr w:type="spellStart"/>
      <w:r w:rsidR="0099647E">
        <w:t>NiN</w:t>
      </w:r>
      <w:proofErr w:type="spellEnd"/>
      <w:r w:rsidR="0099647E">
        <w:t xml:space="preserve">, which is “network of networks” idea, </w:t>
      </w:r>
      <w:proofErr w:type="spellStart"/>
      <w:r w:rsidR="0099647E">
        <w:t>GoogLeNet</w:t>
      </w:r>
      <w:proofErr w:type="spellEnd"/>
      <w:r w:rsidR="0099647E">
        <w:t xml:space="preserve"> was proposed, and on the basis of </w:t>
      </w:r>
      <w:proofErr w:type="spellStart"/>
      <w:r w:rsidR="0099647E">
        <w:t>NiN</w:t>
      </w:r>
      <w:proofErr w:type="spellEnd"/>
      <w:r w:rsidR="0099647E">
        <w:t xml:space="preserve">, it made a similar integrated learning idea, parallel layer of connected networks, is that I Want it ALL. The Inception block is just that, it has an input and then does different operations on this input and finally </w:t>
      </w:r>
      <w:proofErr w:type="spellStart"/>
      <w:r w:rsidR="0099647E" w:rsidRPr="00C80E0D">
        <w:t>concat</w:t>
      </w:r>
      <w:proofErr w:type="spellEnd"/>
      <w:r w:rsidR="0099647E">
        <w:t xml:space="preserve"> at the number of channer</w:t>
      </w:r>
      <w:r w:rsidR="00C80E0D">
        <w:t xml:space="preserve"> (dim=1), so that we can absorb the pattern obtained by different layers(i.e. different processing)</w:t>
      </w:r>
      <w:r w:rsidR="00A11DCC">
        <w:t xml:space="preserve">, different Inception Block with different effect, Inception V3, V4 are currently used most frequently, </w:t>
      </w:r>
      <w:proofErr w:type="spellStart"/>
      <w:r w:rsidR="00A11DCC">
        <w:rPr>
          <w:rFonts w:hint="eastAsia"/>
        </w:rPr>
        <w:t>GoogLeNet</w:t>
      </w:r>
      <w:proofErr w:type="spellEnd"/>
      <w:r w:rsidR="00A11DCC">
        <w:t xml:space="preserve"> is also the first neural network design to reach almost 100 layers.</w:t>
      </w:r>
      <w:r w:rsidR="00460313">
        <w:t xml:space="preserve"> </w:t>
      </w:r>
      <w:r w:rsidR="00460313">
        <w:rPr>
          <w:rFonts w:hint="eastAsia"/>
        </w:rPr>
        <w:t>B</w:t>
      </w:r>
      <w:r w:rsidR="00460313">
        <w:t xml:space="preserve">ut above we mentioned the parameter stability problem, too many layers, this cumulative effect is very scary, forward: from Data to Loss, backward: from Loss to parameter of each layers. </w:t>
      </w:r>
      <w:r w:rsidR="0015541D">
        <w:rPr>
          <w:rFonts w:hint="eastAsia"/>
        </w:rPr>
        <w:t>this</w:t>
      </w:r>
      <w:r w:rsidR="0015541D">
        <w:t xml:space="preserve"> process needs the involvement of Chain Law, parameter instability is accompanied by deep network layers more and more obvious.</w:t>
      </w:r>
      <w:r w:rsidR="007D42A9" w:rsidRPr="007D42A9">
        <w:t xml:space="preserve"> so researcher proposed Batch Norm, also It is small batch will pull the output to a reasonable range, BN layer will not change the accuracy</w:t>
      </w:r>
      <w:r w:rsidR="006B0179">
        <w:t xml:space="preserve"> of train</w:t>
      </w:r>
      <w:r w:rsidR="007D42A9" w:rsidRPr="007D42A9">
        <w:t xml:space="preserve">, but it can make the parameters more stable, </w:t>
      </w:r>
      <w:r w:rsidR="00A11252">
        <w:rPr>
          <w:rFonts w:hint="eastAsia"/>
        </w:rPr>
        <w:t>i</w:t>
      </w:r>
      <w:r w:rsidR="00A11252">
        <w:t xml:space="preserve">t allow </w:t>
      </w:r>
      <w:r w:rsidR="007D42A9" w:rsidRPr="007D42A9">
        <w:t xml:space="preserve">we set a </w:t>
      </w:r>
      <w:r w:rsidR="00E10F0E">
        <w:t>lager</w:t>
      </w:r>
      <w:r w:rsidR="007D42A9" w:rsidRPr="007D42A9">
        <w:t xml:space="preserve"> learning rate and can accelerate our training.</w:t>
      </w:r>
      <w:r w:rsidR="00E171DD">
        <w:t xml:space="preserve"> but we still can’t use deeper network, the parameter are stable, but the cumulative effect of the parameter backpropagation is still in here. A simple thinking is to convert multiplication to addition, </w:t>
      </w:r>
      <w:proofErr w:type="spellStart"/>
      <w:r w:rsidR="00E171DD">
        <w:t>ResNet</w:t>
      </w:r>
      <w:proofErr w:type="spellEnd"/>
      <w:r w:rsidR="00E171DD">
        <w:t xml:space="preserve"> is that do this, it implementation is to use Skip Connection, in the process of designing the residual block by designing a “highway” so that the input can be connected across layers. which solves the accumulation effect in the backward. As we will see later, there are many interesting </w:t>
      </w:r>
      <w:proofErr w:type="spellStart"/>
      <w:r w:rsidR="00E171DD">
        <w:t>esigns</w:t>
      </w:r>
      <w:proofErr w:type="spellEnd"/>
      <w:r w:rsidR="00E171DD">
        <w:t xml:space="preserve"> based on </w:t>
      </w:r>
      <w:proofErr w:type="spellStart"/>
      <w:r w:rsidR="00E171DD">
        <w:t>ResNet</w:t>
      </w:r>
      <w:proofErr w:type="spellEnd"/>
      <w:r w:rsidR="00E171DD">
        <w:t xml:space="preserve"> ideas, such </w:t>
      </w:r>
      <w:r w:rsidR="00E171DD">
        <w:rPr>
          <w:rFonts w:hint="eastAsia"/>
        </w:rPr>
        <w:t>a</w:t>
      </w:r>
      <w:r w:rsidR="00E171DD">
        <w:t>s Transformer</w:t>
      </w:r>
      <w:r w:rsidR="002107D3">
        <w:t>.</w:t>
      </w:r>
    </w:p>
    <w:p w14:paraId="2674F989" w14:textId="7095BD6E" w:rsidR="00267E84" w:rsidRDefault="00267E84" w:rsidP="00F32938"/>
    <w:p w14:paraId="3B911BCC" w14:textId="4CF3B59B" w:rsidR="00F4710E" w:rsidRDefault="00F4710E" w:rsidP="00F32938">
      <w:r>
        <w:br/>
      </w:r>
    </w:p>
    <w:p w14:paraId="3C8AD380" w14:textId="77777777" w:rsidR="00F4710E" w:rsidRDefault="00F4710E">
      <w:pPr>
        <w:widowControl/>
        <w:jc w:val="left"/>
      </w:pPr>
      <w:r>
        <w:br w:type="page"/>
      </w:r>
    </w:p>
    <w:p w14:paraId="7734C841" w14:textId="53F69D93" w:rsidR="00267E84" w:rsidRDefault="00600BC9" w:rsidP="00600BC9">
      <w:pPr>
        <w:pStyle w:val="1"/>
      </w:pPr>
      <w:r>
        <w:rPr>
          <w:rFonts w:hint="eastAsia"/>
        </w:rPr>
        <w:lastRenderedPageBreak/>
        <w:t>杂谈</w:t>
      </w:r>
    </w:p>
    <w:p w14:paraId="3707EB07" w14:textId="72446152" w:rsidR="005A0157" w:rsidRDefault="0075186D" w:rsidP="005A0157">
      <w:r>
        <w:t>10</w:t>
      </w:r>
      <w:r>
        <w:rPr>
          <w:rFonts w:hint="eastAsia"/>
        </w:rPr>
        <w:t>末有个考试，复习了一段时间，因此那段时间没有产出，然后最近实验比较紧，同时距离</w:t>
      </w:r>
      <w:r>
        <w:rPr>
          <w:rFonts w:hint="eastAsia"/>
        </w:rPr>
        <w:t>CET</w:t>
      </w:r>
      <w:r>
        <w:t>-6</w:t>
      </w:r>
      <w:r>
        <w:rPr>
          <w:rFonts w:hint="eastAsia"/>
        </w:rPr>
        <w:t>还有一个月，所以也在学习英语。</w:t>
      </w:r>
      <w:r w:rsidR="00435AAC">
        <w:rPr>
          <w:rFonts w:hint="eastAsia"/>
        </w:rPr>
        <w:t>然后</w:t>
      </w:r>
      <w:r w:rsidR="00435AAC">
        <w:rPr>
          <w:rFonts w:hint="eastAsia"/>
        </w:rPr>
        <w:t>1</w:t>
      </w:r>
      <w:r w:rsidR="00435AAC">
        <w:t>1</w:t>
      </w:r>
      <w:r w:rsidR="00435AAC">
        <w:rPr>
          <w:rFonts w:hint="eastAsia"/>
        </w:rPr>
        <w:t>月中旬在准备开题以及做毕设的</w:t>
      </w:r>
      <w:r w:rsidR="00435AAC">
        <w:rPr>
          <w:rFonts w:hint="eastAsia"/>
        </w:rPr>
        <w:t>demo</w:t>
      </w:r>
      <w:r w:rsidR="00435AAC">
        <w:rPr>
          <w:rFonts w:hint="eastAsia"/>
        </w:rPr>
        <w:t>，因此这个月的报告</w:t>
      </w:r>
      <w:r w:rsidR="00EE03A0">
        <w:rPr>
          <w:rFonts w:hint="eastAsia"/>
        </w:rPr>
        <w:t>交的有点晚</w:t>
      </w:r>
      <w:r w:rsidR="00435AAC">
        <w:rPr>
          <w:rFonts w:hint="eastAsia"/>
        </w:rPr>
        <w:t>了，不过</w:t>
      </w:r>
      <w:r w:rsidR="00FF6C49">
        <w:rPr>
          <w:rFonts w:hint="eastAsia"/>
        </w:rPr>
        <w:t>整体进度还不错</w:t>
      </w:r>
      <w:r w:rsidR="00FF6C49">
        <w:rPr>
          <w:rFonts w:hint="eastAsia"/>
        </w:rPr>
        <w:t>,</w:t>
      </w:r>
      <w:r w:rsidR="00EE03A0">
        <w:t xml:space="preserve"> </w:t>
      </w:r>
      <w:r w:rsidR="00EE03A0">
        <w:rPr>
          <w:rFonts w:hint="eastAsia"/>
        </w:rPr>
        <w:t>毕设</w:t>
      </w:r>
      <w:r w:rsidR="00AF7056">
        <w:rPr>
          <w:rFonts w:hint="eastAsia"/>
        </w:rPr>
        <w:t>demo</w:t>
      </w:r>
      <w:r w:rsidR="00AF7056">
        <w:rPr>
          <w:rFonts w:hint="eastAsia"/>
        </w:rPr>
        <w:t>做了个简单一点的，然后也在继续学习深度学习知识的内容。</w:t>
      </w:r>
      <w:r w:rsidR="00FF6C49">
        <w:t xml:space="preserve"> </w:t>
      </w:r>
    </w:p>
    <w:p w14:paraId="1E1BDFCD" w14:textId="77777777" w:rsidR="0075186D" w:rsidRDefault="0075186D" w:rsidP="005A0157"/>
    <w:p w14:paraId="3854BA51" w14:textId="55853745" w:rsidR="0075186D" w:rsidRDefault="00E81E72" w:rsidP="005A0157">
      <w:r>
        <w:rPr>
          <w:rFonts w:hint="eastAsia"/>
        </w:rPr>
        <w:t>关于毕设：</w:t>
      </w:r>
    </w:p>
    <w:p w14:paraId="72A63113" w14:textId="297D6130" w:rsidR="00E81E72" w:rsidRDefault="00E81E72" w:rsidP="005A0157">
      <w:r>
        <w:rPr>
          <w:rFonts w:hint="eastAsia"/>
        </w:rPr>
        <w:t>架构：</w:t>
      </w:r>
    </w:p>
    <w:p w14:paraId="673541B4" w14:textId="7FF97417" w:rsidR="00E81E72" w:rsidRDefault="00E81E72" w:rsidP="00F35CCA">
      <w:pPr>
        <w:jc w:val="center"/>
      </w:pPr>
      <w:r>
        <w:rPr>
          <w:noProof/>
        </w:rPr>
        <w:drawing>
          <wp:inline distT="0" distB="0" distL="0" distR="0" wp14:anchorId="4756ADA8" wp14:editId="4EC937B5">
            <wp:extent cx="6125318" cy="3021106"/>
            <wp:effectExtent l="0" t="0" r="0" b="8255"/>
            <wp:docPr id="8" name="图形 7">
              <a:extLst xmlns:a="http://schemas.openxmlformats.org/drawingml/2006/main">
                <a:ext uri="{FF2B5EF4-FFF2-40B4-BE49-F238E27FC236}">
                  <a16:creationId xmlns:a16="http://schemas.microsoft.com/office/drawing/2014/main" id="{B223A86B-A078-528B-0613-4B40B71C90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形 7">
                      <a:extLst>
                        <a:ext uri="{FF2B5EF4-FFF2-40B4-BE49-F238E27FC236}">
                          <a16:creationId xmlns:a16="http://schemas.microsoft.com/office/drawing/2014/main" id="{B223A86B-A078-528B-0613-4B40B71C908A}"/>
                        </a:ext>
                      </a:extLst>
                    </pic:cNvPr>
                    <pic:cNvPicPr>
                      <a:picLocks noChangeAspect="1"/>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l="3180" t="4572" r="-1313" b="-450"/>
                    <a:stretch/>
                  </pic:blipFill>
                  <pic:spPr>
                    <a:xfrm>
                      <a:off x="0" y="0"/>
                      <a:ext cx="6133638" cy="3025210"/>
                    </a:xfrm>
                    <a:prstGeom prst="rect">
                      <a:avLst/>
                    </a:prstGeom>
                  </pic:spPr>
                </pic:pic>
              </a:graphicData>
            </a:graphic>
          </wp:inline>
        </w:drawing>
      </w:r>
    </w:p>
    <w:p w14:paraId="1FE7942A" w14:textId="77777777" w:rsidR="008F6E2D" w:rsidRDefault="008F6E2D" w:rsidP="00F35CCA">
      <w:pPr>
        <w:jc w:val="center"/>
      </w:pPr>
    </w:p>
    <w:p w14:paraId="1314B688" w14:textId="0DAF9785" w:rsidR="00907834" w:rsidRPr="00907834" w:rsidRDefault="0034622D" w:rsidP="0034622D">
      <w:pPr>
        <w:jc w:val="left"/>
        <w:rPr>
          <w:color w:val="000000" w:themeColor="text1"/>
        </w:rPr>
      </w:pPr>
      <w:r>
        <w:rPr>
          <w:rFonts w:hint="eastAsia"/>
        </w:rPr>
        <w:t>网址</w:t>
      </w:r>
      <w:r>
        <w:rPr>
          <w:rFonts w:hint="eastAsia"/>
        </w:rPr>
        <w:t>:</w:t>
      </w:r>
      <w:r>
        <w:t xml:space="preserve"> </w:t>
      </w:r>
      <w:hyperlink r:id="rId18" w:history="1">
        <w:r w:rsidRPr="0034622D">
          <w:rPr>
            <w:rStyle w:val="af1"/>
          </w:rPr>
          <w:t>http://121.5.102.253:5000/</w:t>
        </w:r>
      </w:hyperlink>
      <w:r w:rsidR="00907834">
        <w:rPr>
          <w:rStyle w:val="af1"/>
          <w:rFonts w:hint="eastAsia"/>
          <w:u w:val="none"/>
        </w:rPr>
        <w:t xml:space="preserve"> </w:t>
      </w:r>
      <w:r w:rsidR="00907834">
        <w:rPr>
          <w:rStyle w:val="af1"/>
          <w:rFonts w:hint="eastAsia"/>
          <w:color w:val="000000" w:themeColor="text1"/>
          <w:u w:val="none"/>
        </w:rPr>
        <w:t>目前只能检测一些比较清晰的水面垃圾</w:t>
      </w:r>
      <w:r w:rsidR="00907834">
        <w:rPr>
          <w:rStyle w:val="af1"/>
          <w:rFonts w:hint="eastAsia"/>
          <w:color w:val="000000" w:themeColor="text1"/>
          <w:u w:val="none"/>
        </w:rPr>
        <w:t>,</w:t>
      </w:r>
      <w:r w:rsidR="00907834">
        <w:rPr>
          <w:rStyle w:val="af1"/>
          <w:color w:val="000000" w:themeColor="text1"/>
          <w:u w:val="none"/>
        </w:rPr>
        <w:t xml:space="preserve"> </w:t>
      </w:r>
      <w:r w:rsidR="00907834">
        <w:rPr>
          <w:rStyle w:val="af1"/>
          <w:rFonts w:hint="eastAsia"/>
          <w:color w:val="000000" w:themeColor="text1"/>
          <w:u w:val="none"/>
        </w:rPr>
        <w:t>经过测试</w:t>
      </w:r>
      <w:r w:rsidR="00907834">
        <w:rPr>
          <w:rStyle w:val="af1"/>
          <w:color w:val="000000" w:themeColor="text1"/>
          <w:u w:val="none"/>
        </w:rPr>
        <w:t xml:space="preserve">, </w:t>
      </w:r>
      <w:r w:rsidR="00907834">
        <w:rPr>
          <w:rStyle w:val="af1"/>
          <w:rFonts w:hint="eastAsia"/>
          <w:color w:val="000000" w:themeColor="text1"/>
          <w:u w:val="none"/>
        </w:rPr>
        <w:t>识别率还可以</w:t>
      </w:r>
      <w:r w:rsidR="00907834">
        <w:rPr>
          <w:rStyle w:val="af1"/>
          <w:rFonts w:hint="eastAsia"/>
          <w:color w:val="000000" w:themeColor="text1"/>
          <w:u w:val="none"/>
        </w:rPr>
        <w:t>,</w:t>
      </w:r>
      <w:r w:rsidR="00907834">
        <w:rPr>
          <w:rStyle w:val="af1"/>
          <w:color w:val="000000" w:themeColor="text1"/>
          <w:u w:val="none"/>
        </w:rPr>
        <w:t xml:space="preserve"> </w:t>
      </w:r>
      <w:r w:rsidR="00907834">
        <w:rPr>
          <w:rStyle w:val="af1"/>
          <w:rFonts w:hint="eastAsia"/>
          <w:color w:val="000000" w:themeColor="text1"/>
          <w:u w:val="none"/>
        </w:rPr>
        <w:t>漏检比较大</w:t>
      </w:r>
      <w:r w:rsidR="00907834">
        <w:rPr>
          <w:rStyle w:val="af1"/>
          <w:rFonts w:hint="eastAsia"/>
          <w:color w:val="000000" w:themeColor="text1"/>
          <w:u w:val="none"/>
        </w:rPr>
        <w:t>,</w:t>
      </w:r>
      <w:r w:rsidR="00907834">
        <w:rPr>
          <w:rStyle w:val="af1"/>
          <w:color w:val="000000" w:themeColor="text1"/>
          <w:u w:val="none"/>
        </w:rPr>
        <w:t xml:space="preserve"> </w:t>
      </w:r>
      <w:r w:rsidR="00907834">
        <w:rPr>
          <w:rStyle w:val="af1"/>
          <w:rFonts w:hint="eastAsia"/>
          <w:color w:val="000000" w:themeColor="text1"/>
          <w:u w:val="none"/>
        </w:rPr>
        <w:t>不过我也在利用自己标的数据做微调</w:t>
      </w:r>
      <w:r w:rsidR="00907834">
        <w:rPr>
          <w:rStyle w:val="af1"/>
          <w:rFonts w:hint="eastAsia"/>
          <w:color w:val="000000" w:themeColor="text1"/>
          <w:u w:val="none"/>
        </w:rPr>
        <w:t>(</w:t>
      </w:r>
      <w:r w:rsidR="00907834">
        <w:rPr>
          <w:rStyle w:val="af1"/>
          <w:color w:val="000000" w:themeColor="text1"/>
          <w:u w:val="none"/>
        </w:rPr>
        <w:t>fine turning)</w:t>
      </w:r>
      <w:r w:rsidR="005E0C95">
        <w:rPr>
          <w:rStyle w:val="af1"/>
          <w:color w:val="000000" w:themeColor="text1"/>
          <w:u w:val="none"/>
        </w:rPr>
        <w:t xml:space="preserve">, </w:t>
      </w:r>
      <w:r w:rsidR="005E0C95">
        <w:rPr>
          <w:rStyle w:val="af1"/>
          <w:rFonts w:hint="eastAsia"/>
          <w:color w:val="000000" w:themeColor="text1"/>
          <w:u w:val="none"/>
        </w:rPr>
        <w:t>又训练了</w:t>
      </w:r>
      <w:r w:rsidR="005E0C95">
        <w:rPr>
          <w:rStyle w:val="af1"/>
          <w:rFonts w:hint="eastAsia"/>
          <w:color w:val="000000" w:themeColor="text1"/>
          <w:u w:val="none"/>
        </w:rPr>
        <w:t>1</w:t>
      </w:r>
      <w:r w:rsidR="005E0C95">
        <w:rPr>
          <w:rStyle w:val="af1"/>
          <w:color w:val="000000" w:themeColor="text1"/>
          <w:u w:val="none"/>
        </w:rPr>
        <w:t>00</w:t>
      </w:r>
      <w:r w:rsidR="005E0C95">
        <w:rPr>
          <w:rStyle w:val="af1"/>
          <w:rFonts w:hint="eastAsia"/>
          <w:color w:val="000000" w:themeColor="text1"/>
          <w:u w:val="none"/>
        </w:rPr>
        <w:t>epoch</w:t>
      </w:r>
      <w:r w:rsidR="005E0C95">
        <w:rPr>
          <w:rStyle w:val="af1"/>
          <w:rFonts w:hint="eastAsia"/>
          <w:color w:val="000000" w:themeColor="text1"/>
          <w:u w:val="none"/>
        </w:rPr>
        <w:t>吧</w:t>
      </w:r>
      <w:r w:rsidR="005E0C95">
        <w:rPr>
          <w:rStyle w:val="af1"/>
          <w:rFonts w:hint="eastAsia"/>
          <w:color w:val="000000" w:themeColor="text1"/>
          <w:u w:val="none"/>
        </w:rPr>
        <w:t>,</w:t>
      </w:r>
      <w:r w:rsidR="005E0C95">
        <w:rPr>
          <w:rStyle w:val="af1"/>
          <w:color w:val="000000" w:themeColor="text1"/>
          <w:u w:val="none"/>
        </w:rPr>
        <w:t xml:space="preserve"> </w:t>
      </w:r>
      <w:r w:rsidR="005E0C95">
        <w:rPr>
          <w:rStyle w:val="af1"/>
          <w:rFonts w:hint="eastAsia"/>
          <w:color w:val="000000" w:themeColor="text1"/>
          <w:u w:val="none"/>
        </w:rPr>
        <w:t>效果还可以</w:t>
      </w:r>
      <w:r w:rsidR="005E0C95">
        <w:rPr>
          <w:rStyle w:val="af1"/>
          <w:rFonts w:hint="eastAsia"/>
          <w:color w:val="000000" w:themeColor="text1"/>
          <w:u w:val="none"/>
        </w:rPr>
        <w:t>,</w:t>
      </w:r>
      <w:r w:rsidR="005E0C95">
        <w:rPr>
          <w:rStyle w:val="af1"/>
          <w:color w:val="000000" w:themeColor="text1"/>
          <w:u w:val="none"/>
        </w:rPr>
        <w:t xml:space="preserve"> </w:t>
      </w:r>
      <w:r w:rsidR="005E0C95">
        <w:rPr>
          <w:rStyle w:val="af1"/>
          <w:rFonts w:hint="eastAsia"/>
          <w:color w:val="000000" w:themeColor="text1"/>
          <w:u w:val="none"/>
        </w:rPr>
        <w:t>下图是主界面</w:t>
      </w:r>
      <w:r w:rsidR="001E5F70">
        <w:rPr>
          <w:rStyle w:val="af1"/>
          <w:color w:val="000000" w:themeColor="text1"/>
          <w:u w:val="none"/>
        </w:rPr>
        <w:t>.</w:t>
      </w:r>
    </w:p>
    <w:p w14:paraId="6470A70B" w14:textId="1790BF4B" w:rsidR="0013249B" w:rsidRDefault="00430DD9" w:rsidP="00F85C49">
      <w:pPr>
        <w:jc w:val="center"/>
      </w:pPr>
      <w:r>
        <w:rPr>
          <w:noProof/>
        </w:rPr>
        <w:drawing>
          <wp:inline distT="0" distB="0" distL="0" distR="0" wp14:anchorId="0F3D111B" wp14:editId="468F2F3E">
            <wp:extent cx="5381975" cy="2814918"/>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4818" cy="2821635"/>
                    </a:xfrm>
                    <a:prstGeom prst="rect">
                      <a:avLst/>
                    </a:prstGeom>
                  </pic:spPr>
                </pic:pic>
              </a:graphicData>
            </a:graphic>
          </wp:inline>
        </w:drawing>
      </w:r>
    </w:p>
    <w:p w14:paraId="270752C0" w14:textId="77777777" w:rsidR="00AD500C" w:rsidRDefault="00AD500C" w:rsidP="00F85C49">
      <w:pPr>
        <w:jc w:val="center"/>
      </w:pPr>
    </w:p>
    <w:p w14:paraId="00148CE4" w14:textId="74ECC7FE" w:rsidR="001E6B1E" w:rsidRDefault="001E6B1E" w:rsidP="00AD346E"/>
    <w:p w14:paraId="3AC15BC7" w14:textId="26EAA88D" w:rsidR="00EE2292" w:rsidRDefault="00EE2292" w:rsidP="00AD346E"/>
    <w:p w14:paraId="1350F919" w14:textId="2470FFB0" w:rsidR="00EE2292" w:rsidRDefault="00EE2292" w:rsidP="00AD346E"/>
    <w:p w14:paraId="1E0DC0FB" w14:textId="10B11FF3" w:rsidR="00EE2292" w:rsidRDefault="00EE2292" w:rsidP="00AD346E"/>
    <w:p w14:paraId="76235AAE" w14:textId="455AC843" w:rsidR="00EE2292" w:rsidRDefault="00EE2292" w:rsidP="00AD346E"/>
    <w:p w14:paraId="46C18057" w14:textId="77777777" w:rsidR="00EE2292" w:rsidRPr="005A0157" w:rsidRDefault="00EE2292" w:rsidP="00AD346E"/>
    <w:p w14:paraId="7E173C8C" w14:textId="77777777" w:rsidR="00F32938" w:rsidRDefault="00F32938" w:rsidP="00F32938">
      <w:proofErr w:type="spellStart"/>
      <w:r>
        <w:lastRenderedPageBreak/>
        <w:t>VSCODE</w:t>
      </w:r>
      <w:proofErr w:type="spellEnd"/>
      <w:r>
        <w:rPr>
          <w:rFonts w:hint="eastAsia"/>
        </w:rPr>
        <w:t>永远嘀神！！！</w:t>
      </w:r>
    </w:p>
    <w:p w14:paraId="5C7AB8AD" w14:textId="355C623B" w:rsidR="00F32938" w:rsidRDefault="00F32938" w:rsidP="00F32938">
      <w:r>
        <w:rPr>
          <w:rFonts w:hint="eastAsia"/>
        </w:rPr>
        <w:t>不仅支持直接在远程服务器上写代码，</w:t>
      </w:r>
      <w:r w:rsidR="00D051E2">
        <w:rPr>
          <w:rFonts w:hint="eastAsia"/>
        </w:rPr>
        <w:t>并且直接支持</w:t>
      </w:r>
      <w:r w:rsidR="00980632">
        <w:rPr>
          <w:rFonts w:hint="eastAsia"/>
        </w:rPr>
        <w:t>配置</w:t>
      </w:r>
      <w:r w:rsidR="00D051E2">
        <w:rPr>
          <w:rFonts w:hint="eastAsia"/>
        </w:rPr>
        <w:t>端口转发</w:t>
      </w:r>
      <w:r w:rsidR="0089000F">
        <w:rPr>
          <w:rFonts w:hint="eastAsia"/>
        </w:rPr>
        <w:t>，</w:t>
      </w:r>
      <w:r w:rsidR="001363D1">
        <w:rPr>
          <w:rFonts w:hint="eastAsia"/>
        </w:rPr>
        <w:t>以及</w:t>
      </w:r>
      <w:r>
        <w:rPr>
          <w:rFonts w:hint="eastAsia"/>
        </w:rPr>
        <w:t>集成</w:t>
      </w:r>
      <w:proofErr w:type="spellStart"/>
      <w:r>
        <w:rPr>
          <w:rFonts w:hint="eastAsia"/>
        </w:rPr>
        <w:t>TensorBoard</w:t>
      </w:r>
      <w:proofErr w:type="spellEnd"/>
      <w:r>
        <w:rPr>
          <w:rFonts w:hint="eastAsia"/>
        </w:rPr>
        <w:t>，这样可以直接在</w:t>
      </w:r>
      <w:proofErr w:type="spellStart"/>
      <w:r>
        <w:rPr>
          <w:rFonts w:hint="eastAsia"/>
        </w:rPr>
        <w:t>VSCODE</w:t>
      </w:r>
      <w:proofErr w:type="spellEnd"/>
      <w:r>
        <w:rPr>
          <w:rFonts w:hint="eastAsia"/>
        </w:rPr>
        <w:t>中启动，非常方便。</w:t>
      </w:r>
    </w:p>
    <w:p w14:paraId="6B0B9B63" w14:textId="77777777" w:rsidR="00F32938" w:rsidRDefault="00F32938" w:rsidP="00D32CC4">
      <w:pPr>
        <w:jc w:val="center"/>
      </w:pPr>
      <w:r>
        <w:rPr>
          <w:noProof/>
        </w:rPr>
        <w:drawing>
          <wp:inline distT="0" distB="0" distL="0" distR="0" wp14:anchorId="10D53342" wp14:editId="5CB67827">
            <wp:extent cx="5932576" cy="32441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338" cy="3248377"/>
                    </a:xfrm>
                    <a:prstGeom prst="rect">
                      <a:avLst/>
                    </a:prstGeom>
                  </pic:spPr>
                </pic:pic>
              </a:graphicData>
            </a:graphic>
          </wp:inline>
        </w:drawing>
      </w:r>
    </w:p>
    <w:p w14:paraId="37551D4D" w14:textId="77777777" w:rsidR="00F32938" w:rsidRDefault="00F32938" w:rsidP="00F32938"/>
    <w:p w14:paraId="5751E205" w14:textId="66499836" w:rsidR="00F32938" w:rsidRDefault="00F32938" w:rsidP="00F32938">
      <w:r>
        <w:rPr>
          <w:rFonts w:hint="eastAsia"/>
        </w:rPr>
        <w:t>用</w:t>
      </w:r>
      <w:proofErr w:type="spellStart"/>
      <w:r>
        <w:rPr>
          <w:rFonts w:hint="eastAsia"/>
        </w:rPr>
        <w:t>pytorch</w:t>
      </w:r>
      <w:proofErr w:type="spellEnd"/>
      <w:r>
        <w:rPr>
          <w:rFonts w:hint="eastAsia"/>
        </w:rPr>
        <w:t>实现了验证码的识别，算是回顾了一下</w:t>
      </w:r>
      <w:r w:rsidR="00CC730A">
        <w:rPr>
          <w:rFonts w:hint="eastAsia"/>
        </w:rPr>
        <w:t>，网络架构模仿的是</w:t>
      </w:r>
      <w:proofErr w:type="spellStart"/>
      <w:r w:rsidR="00CC730A">
        <w:rPr>
          <w:rFonts w:hint="eastAsia"/>
        </w:rPr>
        <w:t>Alex</w:t>
      </w:r>
      <w:r w:rsidR="00CC730A">
        <w:t>Net</w:t>
      </w:r>
      <w:proofErr w:type="spellEnd"/>
      <w:r w:rsidR="00CC730A">
        <w:rPr>
          <w:rFonts w:hint="eastAsia"/>
        </w:rPr>
        <w:t>的网络架构。</w:t>
      </w:r>
      <w:r w:rsidR="001142F3">
        <w:rPr>
          <w:rFonts w:hint="eastAsia"/>
        </w:rPr>
        <w:t>以及</w:t>
      </w:r>
      <w:proofErr w:type="spellStart"/>
      <w:r w:rsidR="001142F3">
        <w:rPr>
          <w:rFonts w:hint="eastAsia"/>
        </w:rPr>
        <w:t>nin</w:t>
      </w:r>
      <w:proofErr w:type="spellEnd"/>
      <w:r w:rsidR="001142F3">
        <w:rPr>
          <w:rFonts w:hint="eastAsia"/>
        </w:rPr>
        <w:t>网络架构</w:t>
      </w:r>
      <w:r w:rsidR="001142F3">
        <w:rPr>
          <w:rFonts w:hint="eastAsia"/>
        </w:rPr>
        <w:t>,</w:t>
      </w:r>
      <w:r w:rsidR="001142F3">
        <w:t xml:space="preserve"> </w:t>
      </w:r>
      <w:r w:rsidR="001142F3">
        <w:rPr>
          <w:rFonts w:hint="eastAsia"/>
        </w:rPr>
        <w:t>减少了参数量</w:t>
      </w:r>
      <w:r w:rsidR="001142F3">
        <w:rPr>
          <w:rFonts w:hint="eastAsia"/>
        </w:rPr>
        <w:t>.</w:t>
      </w:r>
      <w:r w:rsidR="00003466">
        <w:t xml:space="preserve"> </w:t>
      </w:r>
    </w:p>
    <w:p w14:paraId="7B58CBDB" w14:textId="77777777" w:rsidR="00F32938" w:rsidRDefault="00F32938" w:rsidP="00D32CC4">
      <w:pPr>
        <w:jc w:val="center"/>
      </w:pPr>
      <w:r>
        <w:rPr>
          <w:noProof/>
        </w:rPr>
        <w:drawing>
          <wp:inline distT="0" distB="0" distL="0" distR="0" wp14:anchorId="7AB4782F" wp14:editId="3ECEB51C">
            <wp:extent cx="3855584" cy="2166152"/>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0505" cy="2180153"/>
                    </a:xfrm>
                    <a:prstGeom prst="rect">
                      <a:avLst/>
                    </a:prstGeom>
                    <a:noFill/>
                    <a:ln>
                      <a:noFill/>
                    </a:ln>
                  </pic:spPr>
                </pic:pic>
              </a:graphicData>
            </a:graphic>
          </wp:inline>
        </w:drawing>
      </w:r>
    </w:p>
    <w:p w14:paraId="518C5CE9" w14:textId="1955530B" w:rsidR="00F32938" w:rsidRDefault="00F32938" w:rsidP="00F32938"/>
    <w:p w14:paraId="0A620F3F" w14:textId="77777777" w:rsidR="00F32938" w:rsidRPr="00F32938" w:rsidRDefault="00F32938" w:rsidP="00F32938"/>
    <w:p w14:paraId="3CE28702" w14:textId="0F894F36" w:rsidR="0075503E" w:rsidRDefault="0075503E" w:rsidP="0075503E">
      <w:pPr>
        <w:pStyle w:val="1"/>
      </w:pPr>
      <w:r>
        <w:rPr>
          <w:rFonts w:hint="eastAsia"/>
        </w:rPr>
        <w:t>工作</w:t>
      </w:r>
    </w:p>
    <w:p w14:paraId="21B072EE" w14:textId="13E35DD5" w:rsidR="00DE694B" w:rsidRDefault="00F43AE8" w:rsidP="00DE694B">
      <w:pPr>
        <w:pStyle w:val="ae"/>
        <w:numPr>
          <w:ilvl w:val="0"/>
          <w:numId w:val="3"/>
        </w:numPr>
        <w:ind w:firstLineChars="0"/>
      </w:pPr>
      <w:r>
        <w:rPr>
          <w:rFonts w:hint="eastAsia"/>
        </w:rPr>
        <w:t>仍然在学习李沐的《</w:t>
      </w:r>
      <w:r>
        <w:t>D</w:t>
      </w:r>
      <w:r>
        <w:rPr>
          <w:rFonts w:hint="eastAsia"/>
        </w:rPr>
        <w:t>ive</w:t>
      </w:r>
      <w:r>
        <w:t xml:space="preserve"> to Deep </w:t>
      </w:r>
      <w:r>
        <w:rPr>
          <w:rFonts w:hint="eastAsia"/>
        </w:rPr>
        <w:t>L</w:t>
      </w:r>
      <w:r>
        <w:t>earning</w:t>
      </w:r>
      <w:r>
        <w:rPr>
          <w:rFonts w:hint="eastAsia"/>
        </w:rPr>
        <w:t>》，</w:t>
      </w:r>
      <w:r w:rsidR="0070347D">
        <w:rPr>
          <w:rFonts w:hint="eastAsia"/>
        </w:rPr>
        <w:t>书和视频一直在边看边学。</w:t>
      </w:r>
      <w:r w:rsidR="0075186D">
        <w:rPr>
          <w:rFonts w:hint="eastAsia"/>
        </w:rPr>
        <w:t>不过</w:t>
      </w:r>
      <w:r w:rsidR="00764CE4">
        <w:rPr>
          <w:rFonts w:hint="eastAsia"/>
        </w:rPr>
        <w:t>没有空去</w:t>
      </w:r>
      <w:r w:rsidR="00DF2D6E">
        <w:rPr>
          <w:rFonts w:hint="eastAsia"/>
        </w:rPr>
        <w:t>实现</w:t>
      </w:r>
      <w:r w:rsidR="001C6A1D">
        <w:rPr>
          <w:rFonts w:hint="eastAsia"/>
        </w:rPr>
        <w:t>一遍</w:t>
      </w:r>
      <w:r w:rsidR="0075186D">
        <w:rPr>
          <w:rFonts w:hint="eastAsia"/>
        </w:rPr>
        <w:t>他的代码，</w:t>
      </w:r>
      <w:r w:rsidR="000F1068">
        <w:rPr>
          <w:rFonts w:hint="eastAsia"/>
        </w:rPr>
        <w:t>下个月补上。</w:t>
      </w:r>
      <w:r w:rsidR="005A6E7D">
        <w:rPr>
          <w:rFonts w:hint="eastAsia"/>
        </w:rPr>
        <w:t>目前现代卷积神经网络基本已经了解完了，下面会看物体检测。</w:t>
      </w:r>
      <w:r w:rsidR="00B44C2E">
        <w:rPr>
          <w:rFonts w:hint="eastAsia"/>
        </w:rPr>
        <w:t>以及实战一下Kaggle图片分类的比赛。</w:t>
      </w:r>
    </w:p>
    <w:p w14:paraId="2C7A8A00" w14:textId="77606BBF" w:rsidR="009640D4" w:rsidRDefault="00B40723" w:rsidP="00DE694B">
      <w:pPr>
        <w:pStyle w:val="ae"/>
        <w:numPr>
          <w:ilvl w:val="0"/>
          <w:numId w:val="3"/>
        </w:numPr>
        <w:ind w:firstLineChars="0"/>
      </w:pPr>
      <w:r>
        <w:rPr>
          <w:rFonts w:hint="eastAsia"/>
        </w:rPr>
        <w:t>这个月已经将</w:t>
      </w:r>
      <w:r w:rsidR="00986167">
        <w:rPr>
          <w:rFonts w:hint="eastAsia"/>
        </w:rPr>
        <w:t>毕设的demo</w:t>
      </w:r>
      <w:r w:rsidR="000F5523">
        <w:rPr>
          <w:rFonts w:hint="eastAsia"/>
        </w:rPr>
        <w:t>实现了一下</w:t>
      </w:r>
      <w:r w:rsidR="00986167">
        <w:rPr>
          <w:rFonts w:hint="eastAsia"/>
        </w:rPr>
        <w:t>.</w:t>
      </w:r>
      <w:r w:rsidR="004922E8">
        <w:t xml:space="preserve"> </w:t>
      </w:r>
      <w:r w:rsidR="001A0D9E">
        <w:rPr>
          <w:rFonts w:hint="eastAsia"/>
        </w:rPr>
        <w:t>使</w:t>
      </w:r>
      <w:r w:rsidR="00486F66">
        <w:rPr>
          <w:rFonts w:hint="eastAsia"/>
        </w:rPr>
        <w:t>用了Flask搭建了一个简单的</w:t>
      </w:r>
      <w:r w:rsidR="006E5EB0">
        <w:rPr>
          <w:rFonts w:hint="eastAsia"/>
        </w:rPr>
        <w:t>目标检测平台</w:t>
      </w:r>
      <w:r w:rsidR="0008775A">
        <w:rPr>
          <w:rFonts w:hint="eastAsia"/>
        </w:rPr>
        <w:t>，目前还没是实现上传图片或者视频等功能，简单做了个一个</w:t>
      </w:r>
      <w:r w:rsidR="00CC2A10">
        <w:rPr>
          <w:rFonts w:hint="eastAsia"/>
        </w:rPr>
        <w:t>直接检测</w:t>
      </w:r>
      <w:r w:rsidR="0008775A">
        <w:rPr>
          <w:rFonts w:hint="eastAsia"/>
        </w:rPr>
        <w:t>摄像头的。</w:t>
      </w:r>
      <w:r w:rsidR="00A66E6B">
        <w:rPr>
          <w:rFonts w:hint="eastAsia"/>
        </w:rPr>
        <w:t>关于</w:t>
      </w:r>
      <w:r w:rsidR="004C358E">
        <w:rPr>
          <w:rFonts w:hint="eastAsia"/>
        </w:rPr>
        <w:t>SSD算法,</w:t>
      </w:r>
      <w:r w:rsidR="004C358E">
        <w:t xml:space="preserve"> </w:t>
      </w:r>
      <w:r w:rsidR="004C358E">
        <w:rPr>
          <w:rFonts w:hint="eastAsia"/>
        </w:rPr>
        <w:t>训练了个3</w:t>
      </w:r>
      <w:r w:rsidR="004C358E">
        <w:t xml:space="preserve">00 </w:t>
      </w:r>
      <w:r w:rsidR="004C358E">
        <w:rPr>
          <w:rFonts w:hint="eastAsia"/>
        </w:rPr>
        <w:t>epoch</w:t>
      </w:r>
      <w:r w:rsidR="004C358E">
        <w:t xml:space="preserve">, </w:t>
      </w:r>
      <w:r w:rsidR="00A23A85">
        <w:rPr>
          <w:rFonts w:hint="eastAsia"/>
        </w:rPr>
        <w:t>数据集用的是在</w:t>
      </w:r>
      <w:proofErr w:type="spellStart"/>
      <w:r w:rsidR="00A23A85">
        <w:rPr>
          <w:rFonts w:hint="eastAsia"/>
        </w:rPr>
        <w:t>CSDN</w:t>
      </w:r>
      <w:proofErr w:type="spellEnd"/>
      <w:r w:rsidR="00A23A85">
        <w:rPr>
          <w:rFonts w:hint="eastAsia"/>
        </w:rPr>
        <w:t>上面的一个数据集,</w:t>
      </w:r>
      <w:r w:rsidR="00A23A85">
        <w:t xml:space="preserve"> </w:t>
      </w:r>
      <w:r w:rsidR="00100EC6">
        <w:rPr>
          <w:rFonts w:hint="eastAsia"/>
        </w:rPr>
        <w:t>效果有好有坏</w:t>
      </w:r>
      <w:r w:rsidR="00A23A85">
        <w:rPr>
          <w:rFonts w:hint="eastAsia"/>
        </w:rPr>
        <w:t>.</w:t>
      </w:r>
      <w:r w:rsidR="00A23A85">
        <w:t xml:space="preserve"> </w:t>
      </w:r>
      <w:r w:rsidR="00CC62F1">
        <w:rPr>
          <w:rFonts w:hint="eastAsia"/>
        </w:rPr>
        <w:t>漏检现象有点严重</w:t>
      </w:r>
      <w:r w:rsidR="00AA6909">
        <w:rPr>
          <w:rFonts w:hint="eastAsia"/>
        </w:rPr>
        <w:t>,</w:t>
      </w:r>
      <w:r w:rsidR="00AA6909">
        <w:t xml:space="preserve"> </w:t>
      </w:r>
      <w:r w:rsidR="00AA6909">
        <w:rPr>
          <w:rFonts w:hint="eastAsia"/>
        </w:rPr>
        <w:t>然后我</w:t>
      </w:r>
      <w:r w:rsidR="00C57EC5">
        <w:rPr>
          <w:rFonts w:hint="eastAsia"/>
        </w:rPr>
        <w:t>自己</w:t>
      </w:r>
      <w:r w:rsidR="00AA6909">
        <w:rPr>
          <w:rFonts w:hint="eastAsia"/>
        </w:rPr>
        <w:t>也</w:t>
      </w:r>
      <w:r w:rsidR="00ED7BCC">
        <w:rPr>
          <w:rFonts w:hint="eastAsia"/>
        </w:rPr>
        <w:t>在</w:t>
      </w:r>
      <w:r w:rsidR="00AA6909">
        <w:rPr>
          <w:rFonts w:hint="eastAsia"/>
        </w:rPr>
        <w:t>爬取图片</w:t>
      </w:r>
      <w:r w:rsidR="00AA6909">
        <w:t xml:space="preserve">, </w:t>
      </w:r>
      <w:r w:rsidR="00AA6909">
        <w:rPr>
          <w:rFonts w:hint="eastAsia"/>
        </w:rPr>
        <w:t>不过</w:t>
      </w:r>
      <w:r w:rsidR="007528F2">
        <w:rPr>
          <w:rFonts w:hint="eastAsia"/>
        </w:rPr>
        <w:t>因为是直接从</w:t>
      </w:r>
      <w:proofErr w:type="spellStart"/>
      <w:r w:rsidR="008F473A">
        <w:rPr>
          <w:rFonts w:hint="eastAsia"/>
        </w:rPr>
        <w:t>bing</w:t>
      </w:r>
      <w:proofErr w:type="spellEnd"/>
      <w:r w:rsidR="007528F2">
        <w:rPr>
          <w:rFonts w:hint="eastAsia"/>
        </w:rPr>
        <w:t>上</w:t>
      </w:r>
      <w:r w:rsidR="007B1DF0">
        <w:rPr>
          <w:rFonts w:hint="eastAsia"/>
        </w:rPr>
        <w:t>爬取图片，</w:t>
      </w:r>
      <w:r w:rsidR="00AA6909">
        <w:rPr>
          <w:rFonts w:hint="eastAsia"/>
        </w:rPr>
        <w:t>图片质量参差不齐.</w:t>
      </w:r>
      <w:r w:rsidR="00AA6909">
        <w:t xml:space="preserve"> </w:t>
      </w:r>
      <w:r w:rsidR="002E2ECB">
        <w:rPr>
          <w:rFonts w:hint="eastAsia"/>
        </w:rPr>
        <w:t>后面可能会使用</w:t>
      </w:r>
      <w:proofErr w:type="spellStart"/>
      <w:r w:rsidR="002E2ECB">
        <w:rPr>
          <w:rFonts w:hint="eastAsia"/>
        </w:rPr>
        <w:t>labelimg</w:t>
      </w:r>
      <w:proofErr w:type="spellEnd"/>
      <w:r w:rsidR="002E2ECB">
        <w:rPr>
          <w:rFonts w:hint="eastAsia"/>
        </w:rPr>
        <w:t>自己制作大约1k个数据集吧。</w:t>
      </w:r>
    </w:p>
    <w:p w14:paraId="4345D5D6" w14:textId="74AFB3C9" w:rsidR="003B75D8" w:rsidRDefault="003B75D8" w:rsidP="003B75D8">
      <w:pPr>
        <w:jc w:val="center"/>
      </w:pPr>
      <w:r>
        <w:rPr>
          <w:noProof/>
        </w:rPr>
        <w:lastRenderedPageBreak/>
        <mc:AlternateContent>
          <mc:Choice Requires="wps">
            <w:drawing>
              <wp:inline distT="0" distB="0" distL="0" distR="0" wp14:anchorId="538C2906" wp14:editId="3BDFB124">
                <wp:extent cx="5805629" cy="2764842"/>
                <wp:effectExtent l="0" t="0" r="508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629" cy="2764842"/>
                        </a:xfrm>
                        <a:prstGeom prst="rect">
                          <a:avLst/>
                        </a:prstGeom>
                        <a:solidFill>
                          <a:srgbClr val="FFFFFF"/>
                        </a:solidFill>
                        <a:ln w="9525">
                          <a:noFill/>
                          <a:miter lim="800000"/>
                          <a:headEnd/>
                          <a:tailEnd/>
                        </a:ln>
                      </wps:spPr>
                      <wps:txbx>
                        <w:txbxContent>
                          <w:p w14:paraId="7703CB8D" w14:textId="77777777" w:rsidR="003B75D8" w:rsidRDefault="003B75D8" w:rsidP="003B75D8">
                            <w:pPr>
                              <w:jc w:val="center"/>
                            </w:pPr>
                            <w:r>
                              <w:rPr>
                                <w:noProof/>
                              </w:rPr>
                              <w:drawing>
                                <wp:inline distT="0" distB="0" distL="0" distR="0" wp14:anchorId="67A4DD6D" wp14:editId="39F2C2D2">
                                  <wp:extent cx="2946567" cy="1962965"/>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3013" cy="1973921"/>
                                          </a:xfrm>
                                          <a:prstGeom prst="rect">
                                            <a:avLst/>
                                          </a:prstGeom>
                                          <a:noFill/>
                                          <a:ln>
                                            <a:noFill/>
                                          </a:ln>
                                        </pic:spPr>
                                      </pic:pic>
                                    </a:graphicData>
                                  </a:graphic>
                                </wp:inline>
                              </w:drawing>
                            </w:r>
                            <w:r>
                              <w:rPr>
                                <w:noProof/>
                              </w:rPr>
                              <w:t xml:space="preserve">   </w:t>
                            </w:r>
                            <w:r>
                              <w:rPr>
                                <w:rFonts w:hint="eastAsia"/>
                                <w:noProof/>
                              </w:rPr>
                              <w:drawing>
                                <wp:inline distT="0" distB="0" distL="0" distR="0" wp14:anchorId="474E8FB3" wp14:editId="25155774">
                                  <wp:extent cx="1877496" cy="250279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1810" cy="252187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538C2906" id="_x0000_t202" coordsize="21600,21600" o:spt="202" path="m,l,21600r21600,l21600,xe">
                <v:stroke joinstyle="miter"/>
                <v:path gradientshapeok="t" o:connecttype="rect"/>
              </v:shapetype>
              <v:shape id="文本框 2" o:spid="_x0000_s1026" type="#_x0000_t202" style="width:457.15pt;height:2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" stroked="f">
                <v:textbox>
                  <w:txbxContent>
                    <w:p w14:paraId="7703CB8D" w14:textId="77777777" w:rsidR="003B75D8" w:rsidRDefault="003B75D8" w:rsidP="003B75D8">
                      <w:pPr>
                        <w:jc w:val="center"/>
                      </w:pPr>
                      <w:r>
                        <w:rPr>
                          <w:noProof/>
                        </w:rPr>
                        <w:drawing>
                          <wp:inline distT="0" distB="0" distL="0" distR="0" wp14:anchorId="67A4DD6D" wp14:editId="39F2C2D2">
                            <wp:extent cx="2946567" cy="1962965"/>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3013" cy="1973921"/>
                                    </a:xfrm>
                                    <a:prstGeom prst="rect">
                                      <a:avLst/>
                                    </a:prstGeom>
                                    <a:noFill/>
                                    <a:ln>
                                      <a:noFill/>
                                    </a:ln>
                                  </pic:spPr>
                                </pic:pic>
                              </a:graphicData>
                            </a:graphic>
                          </wp:inline>
                        </w:drawing>
                      </w:r>
                      <w:r>
                        <w:rPr>
                          <w:noProof/>
                        </w:rPr>
                        <w:t xml:space="preserve">   </w:t>
                      </w:r>
                      <w:r>
                        <w:rPr>
                          <w:rFonts w:hint="eastAsia"/>
                          <w:noProof/>
                        </w:rPr>
                        <w:drawing>
                          <wp:inline distT="0" distB="0" distL="0" distR="0" wp14:anchorId="474E8FB3" wp14:editId="25155774">
                            <wp:extent cx="1877496" cy="250279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1810" cy="2521872"/>
                                    </a:xfrm>
                                    <a:prstGeom prst="rect">
                                      <a:avLst/>
                                    </a:prstGeom>
                                    <a:noFill/>
                                    <a:ln>
                                      <a:noFill/>
                                    </a:ln>
                                  </pic:spPr>
                                </pic:pic>
                              </a:graphicData>
                            </a:graphic>
                          </wp:inline>
                        </w:drawing>
                      </w:r>
                    </w:p>
                  </w:txbxContent>
                </v:textbox>
                <w10:anchorlock/>
              </v:shape>
            </w:pict>
          </mc:Fallback>
        </mc:AlternateContent>
      </w:r>
    </w:p>
    <w:p w14:paraId="0F4BC946" w14:textId="2F35011B" w:rsidR="00435AE5" w:rsidRDefault="00682880" w:rsidP="00DE694B">
      <w:pPr>
        <w:pStyle w:val="ae"/>
        <w:numPr>
          <w:ilvl w:val="0"/>
          <w:numId w:val="3"/>
        </w:numPr>
        <w:ind w:firstLineChars="0"/>
      </w:pPr>
      <w:r>
        <w:rPr>
          <w:rFonts w:hint="eastAsia"/>
        </w:rPr>
        <w:t>毕设部署到我的云服务器</w:t>
      </w:r>
      <w:r w:rsidR="007F436F">
        <w:rPr>
          <w:rFonts w:hint="eastAsia"/>
        </w:rPr>
        <w:t>上了</w:t>
      </w:r>
      <w:r>
        <w:rPr>
          <w:rFonts w:hint="eastAsia"/>
        </w:rPr>
        <w:t>，测试了一下感觉还行，目前</w:t>
      </w:r>
      <w:r w:rsidR="00B41998">
        <w:rPr>
          <w:rFonts w:hint="eastAsia"/>
        </w:rPr>
        <w:t>只</w:t>
      </w:r>
      <w:r>
        <w:rPr>
          <w:rFonts w:hint="eastAsia"/>
        </w:rPr>
        <w:t>能检测图片，其他功能</w:t>
      </w:r>
      <w:r w:rsidR="009D2ED4">
        <w:rPr>
          <w:rFonts w:hint="eastAsia"/>
        </w:rPr>
        <w:t>还没来得及做</w:t>
      </w:r>
      <w:r>
        <w:rPr>
          <w:rFonts w:hint="eastAsia"/>
        </w:rPr>
        <w:t>，也是非常紧急的，经常是连夜改bug</w:t>
      </w:r>
      <w:r w:rsidR="00B41998">
        <w:rPr>
          <w:rFonts w:hint="eastAsia"/>
        </w:rPr>
        <w:t>，</w:t>
      </w:r>
      <w:r w:rsidR="00D023C7">
        <w:rPr>
          <w:rFonts w:hint="eastAsia"/>
        </w:rPr>
        <w:t>里面的东西其实也是东拼西凑的，有点冗余，后面有时间可能会优化一下吧。</w:t>
      </w:r>
    </w:p>
    <w:p w14:paraId="7C7CFA3F" w14:textId="28019B4B" w:rsidR="00070F7C" w:rsidRDefault="00C10E0E" w:rsidP="00A12099">
      <w:pPr>
        <w:pStyle w:val="ae"/>
        <w:ind w:left="420" w:firstLineChars="0" w:firstLine="0"/>
      </w:pPr>
      <w:r>
        <w:rPr>
          <w:rFonts w:hint="eastAsia"/>
        </w:rPr>
        <w:t>网站网址：</w:t>
      </w:r>
      <w:r w:rsidR="00CD055C">
        <w:fldChar w:fldCharType="begin"/>
      </w:r>
      <w:r w:rsidR="00CD055C">
        <w:instrText>HYPERLINK "Object%20Detection%20Platform"</w:instrText>
      </w:r>
      <w:r w:rsidR="00CD055C">
        <w:fldChar w:fldCharType="separate"/>
      </w:r>
      <w:r w:rsidR="00B41998" w:rsidRPr="009F663A">
        <w:rPr>
          <w:rStyle w:val="af1"/>
        </w:rPr>
        <w:t>Object Detection Platform</w:t>
      </w:r>
      <w:r w:rsidR="00CD055C">
        <w:rPr>
          <w:rStyle w:val="af1"/>
        </w:rPr>
        <w:fldChar w:fldCharType="end"/>
      </w:r>
      <w:r w:rsidR="00510430">
        <w:rPr>
          <w:rFonts w:hint="eastAsia"/>
        </w:rPr>
        <w:t>（</w:t>
      </w:r>
      <w:hyperlink r:id="rId24" w:history="1">
        <w:r w:rsidR="009E1624" w:rsidRPr="0034622D">
          <w:rPr>
            <w:rStyle w:val="af1"/>
          </w:rPr>
          <w:t>http://121.5.102.253:5000/</w:t>
        </w:r>
      </w:hyperlink>
      <w:r w:rsidR="00510430">
        <w:rPr>
          <w:rFonts w:hint="eastAsia"/>
        </w:rPr>
        <w:t>）</w:t>
      </w:r>
    </w:p>
    <w:p w14:paraId="4863B12B" w14:textId="70DCD001" w:rsidR="002733EE" w:rsidRDefault="002733EE" w:rsidP="00070F7C">
      <w:pPr>
        <w:pStyle w:val="ae"/>
        <w:numPr>
          <w:ilvl w:val="0"/>
          <w:numId w:val="3"/>
        </w:numPr>
        <w:ind w:firstLineChars="0"/>
      </w:pPr>
      <w:r>
        <w:rPr>
          <w:rFonts w:hint="eastAsia"/>
        </w:rPr>
        <w:t>英语，英语太差了，所以一直在学习英语，并且临近考试，</w:t>
      </w:r>
      <w:r w:rsidR="009D4BB3">
        <w:rPr>
          <w:rFonts w:hint="eastAsia"/>
        </w:rPr>
        <w:t>时间有点紧</w:t>
      </w:r>
      <w:r w:rsidR="00767E63">
        <w:rPr>
          <w:rFonts w:hint="eastAsia"/>
        </w:rPr>
        <w:t>,</w:t>
      </w:r>
      <w:r w:rsidR="006A51D1">
        <w:t xml:space="preserve"> </w:t>
      </w:r>
      <w:r>
        <w:rPr>
          <w:rFonts w:hint="eastAsia"/>
        </w:rPr>
        <w:t>上午通常是在学英语。</w:t>
      </w:r>
    </w:p>
    <w:p w14:paraId="465CE2CF" w14:textId="74760480" w:rsidR="0075503E" w:rsidRDefault="0075503E" w:rsidP="0075503E"/>
    <w:p w14:paraId="6E979284" w14:textId="47DCC112" w:rsidR="0075503E" w:rsidRDefault="0075503E" w:rsidP="0075503E"/>
    <w:p w14:paraId="7AE7B7C3" w14:textId="0562F596" w:rsidR="0075503E" w:rsidRDefault="0075503E" w:rsidP="0075503E">
      <w:pPr>
        <w:pStyle w:val="1"/>
      </w:pPr>
      <w:r>
        <w:rPr>
          <w:rFonts w:hint="eastAsia"/>
        </w:rPr>
        <w:t>问题</w:t>
      </w:r>
    </w:p>
    <w:p w14:paraId="45D89F25" w14:textId="5AC4785F" w:rsidR="00F32938" w:rsidRDefault="00F32938" w:rsidP="00F32938">
      <w:pPr>
        <w:pStyle w:val="ae"/>
        <w:numPr>
          <w:ilvl w:val="0"/>
          <w:numId w:val="1"/>
        </w:numPr>
        <w:ind w:firstLineChars="0"/>
      </w:pPr>
      <w:r>
        <w:rPr>
          <w:rFonts w:hint="eastAsia"/>
        </w:rPr>
        <w:t>多输出卷积是如何实现的，没有想太明白。是先将所有输入通道卷积后求和，形成一个</w:t>
      </w:r>
      <w:r w:rsidR="007572B7">
        <w:rPr>
          <w:rFonts w:hint="eastAsia"/>
        </w:rPr>
        <w:t>输出矩阵</w:t>
      </w:r>
      <w:r>
        <w:rPr>
          <w:rFonts w:hint="eastAsia"/>
        </w:rPr>
        <w:t>，然后再多输出卷积，每个多输出卷积都是不同的，所以形成不同的输出通道吗。</w:t>
      </w:r>
      <w:r w:rsidR="00896853">
        <w:rPr>
          <w:rFonts w:hint="eastAsia"/>
        </w:rPr>
        <w:t>那么这样卷积核的个数就有</w:t>
      </w:r>
      <w:r w:rsidR="00555187">
        <w:rPr>
          <w:rFonts w:hint="eastAsia"/>
        </w:rPr>
        <w:t>输入卷积核+输出卷积核了。不知道我如此理解对不对。</w:t>
      </w:r>
      <w:r w:rsidR="00C63E00">
        <w:rPr>
          <w:rFonts w:hint="eastAsia"/>
        </w:rPr>
        <w:t>这样的话多输出通道的卷积就是：输入卷积数</w:t>
      </w:r>
      <w:r w:rsidR="00C63E00">
        <w:t>+</w:t>
      </w:r>
      <w:r w:rsidR="00C63E00">
        <w:rPr>
          <w:rFonts w:hint="eastAsia"/>
        </w:rPr>
        <w:t>输出卷积个数。</w:t>
      </w:r>
    </w:p>
    <w:p w14:paraId="225E15DA" w14:textId="034EB29D" w:rsidR="00F32938" w:rsidRDefault="00F32938" w:rsidP="008379F6">
      <w:pPr>
        <w:pStyle w:val="ae"/>
        <w:ind w:left="420" w:firstLineChars="0" w:firstLine="0"/>
        <w:jc w:val="center"/>
      </w:pPr>
      <w:r>
        <w:rPr>
          <w:noProof/>
        </w:rPr>
        <w:drawing>
          <wp:inline distT="0" distB="0" distL="0" distR="0" wp14:anchorId="538D944D" wp14:editId="1D79D8F5">
            <wp:extent cx="2203831" cy="766038"/>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0729" cy="768436"/>
                    </a:xfrm>
                    <a:prstGeom prst="rect">
                      <a:avLst/>
                    </a:prstGeom>
                  </pic:spPr>
                </pic:pic>
              </a:graphicData>
            </a:graphic>
          </wp:inline>
        </w:drawing>
      </w:r>
    </w:p>
    <w:p w14:paraId="7D26E8B4" w14:textId="38F45BAF" w:rsidR="0081376D" w:rsidRDefault="0081376D" w:rsidP="0081376D">
      <w:pPr>
        <w:pStyle w:val="ae"/>
        <w:ind w:left="420" w:firstLineChars="0" w:firstLine="0"/>
      </w:pPr>
      <w:r>
        <w:rPr>
          <w:rFonts w:hint="eastAsia"/>
        </w:rPr>
        <w:t>对于1</w:t>
      </w:r>
      <w:r>
        <w:t>*1</w:t>
      </w:r>
      <w:r>
        <w:rPr>
          <w:rFonts w:hint="eastAsia"/>
        </w:rPr>
        <w:t>卷积的理解,</w:t>
      </w:r>
      <w:r>
        <w:t xml:space="preserve"> </w:t>
      </w:r>
      <w:r>
        <w:rPr>
          <w:rFonts w:hint="eastAsia"/>
        </w:rPr>
        <w:t>对</w:t>
      </w:r>
      <w:r w:rsidR="00885A4F">
        <w:rPr>
          <w:rFonts w:hint="eastAsia"/>
        </w:rPr>
        <w:t>每个</w:t>
      </w:r>
      <w:r w:rsidR="005F2019">
        <w:rPr>
          <w:rFonts w:hint="eastAsia"/>
        </w:rPr>
        <w:t>像素</w:t>
      </w:r>
      <w:r>
        <w:rPr>
          <w:rFonts w:hint="eastAsia"/>
        </w:rPr>
        <w:t>的通道进行全连接层,</w:t>
      </w:r>
      <w:r>
        <w:t xml:space="preserve"> </w:t>
      </w:r>
      <w:r>
        <w:rPr>
          <w:rFonts w:hint="eastAsia"/>
        </w:rPr>
        <w:t>那么这个过程是怎么样的.</w:t>
      </w:r>
      <w:r>
        <w:t xml:space="preserve"> </w:t>
      </w:r>
    </w:p>
    <w:p w14:paraId="3BD413F7" w14:textId="36EE8B8C" w:rsidR="0081376D" w:rsidRDefault="00CE28DA" w:rsidP="0081376D">
      <w:pPr>
        <w:pStyle w:val="ae"/>
        <w:ind w:left="420" w:firstLineChars="0" w:firstLine="0"/>
      </w:pPr>
      <w:r>
        <w:rPr>
          <w:rFonts w:hint="eastAsia"/>
        </w:rPr>
        <w:t>能理解,</w:t>
      </w:r>
      <w:r>
        <w:t xml:space="preserve"> </w:t>
      </w:r>
      <w:r>
        <w:rPr>
          <w:rFonts w:hint="eastAsia"/>
        </w:rPr>
        <w:t>是对通道做全连接</w:t>
      </w:r>
      <w:r w:rsidR="00C654DC">
        <w:rPr>
          <w:rFonts w:hint="eastAsia"/>
        </w:rPr>
        <w:t>，就是将输入通道数乘以矩阵得到</w:t>
      </w:r>
      <w:r w:rsidR="00C11D80">
        <w:rPr>
          <w:rFonts w:hint="eastAsia"/>
        </w:rPr>
        <w:t>想要的</w:t>
      </w:r>
      <w:r w:rsidR="00C654DC">
        <w:rPr>
          <w:rFonts w:hint="eastAsia"/>
        </w:rPr>
        <w:t>输出通道数</w:t>
      </w:r>
      <w:r>
        <w:rPr>
          <w:rFonts w:hint="eastAsia"/>
        </w:rPr>
        <w:t>,</w:t>
      </w:r>
      <w:r>
        <w:t xml:space="preserve"> </w:t>
      </w:r>
      <w:r>
        <w:rPr>
          <w:rFonts w:hint="eastAsia"/>
        </w:rPr>
        <w:t>不过过程有点没想通.</w:t>
      </w:r>
      <w:r>
        <w:t xml:space="preserve"> </w:t>
      </w:r>
    </w:p>
    <w:p w14:paraId="0E7903A5" w14:textId="1A3DBCF1" w:rsidR="00F32938" w:rsidRDefault="0075186D" w:rsidP="00F32938">
      <w:pPr>
        <w:pStyle w:val="ae"/>
        <w:numPr>
          <w:ilvl w:val="0"/>
          <w:numId w:val="1"/>
        </w:numPr>
        <w:ind w:firstLineChars="0"/>
      </w:pPr>
      <w:r>
        <w:rPr>
          <w:rFonts w:hint="eastAsia"/>
        </w:rPr>
        <w:t>在做Object</w:t>
      </w:r>
      <w:r>
        <w:t xml:space="preserve"> </w:t>
      </w:r>
      <w:r>
        <w:rPr>
          <w:rFonts w:hint="eastAsia"/>
        </w:rPr>
        <w:t>Detection时，</w:t>
      </w:r>
      <w:r w:rsidR="006E3057">
        <w:rPr>
          <w:rFonts w:hint="eastAsia"/>
        </w:rPr>
        <w:t>遇到了算法选择的问题</w:t>
      </w:r>
      <w:r w:rsidR="0082322D">
        <w:rPr>
          <w:rFonts w:hint="eastAsia"/>
        </w:rPr>
        <w:t>,</w:t>
      </w:r>
      <w:r w:rsidR="0082322D">
        <w:t xml:space="preserve"> </w:t>
      </w:r>
      <w:r w:rsidR="0082322D">
        <w:rPr>
          <w:rFonts w:hint="eastAsia"/>
        </w:rPr>
        <w:t>目前是使用SSD算法,</w:t>
      </w:r>
      <w:r w:rsidR="0082322D">
        <w:t xml:space="preserve"> </w:t>
      </w:r>
      <w:r w:rsidR="0082322D">
        <w:rPr>
          <w:rFonts w:hint="eastAsia"/>
        </w:rPr>
        <w:t>效果</w:t>
      </w:r>
      <w:r w:rsidR="00587B16">
        <w:rPr>
          <w:rFonts w:hint="eastAsia"/>
        </w:rPr>
        <w:t>有好有坏,</w:t>
      </w:r>
      <w:r w:rsidR="00587B16">
        <w:t xml:space="preserve">. </w:t>
      </w:r>
      <w:r w:rsidR="0023387F">
        <w:rPr>
          <w:rFonts w:hint="eastAsia"/>
        </w:rPr>
        <w:t>所以我在想要不要使用另一种热门的目标检测算法：</w:t>
      </w:r>
      <w:proofErr w:type="spellStart"/>
      <w:r w:rsidR="0023387F">
        <w:rPr>
          <w:rFonts w:hint="eastAsia"/>
        </w:rPr>
        <w:t>YoLo</w:t>
      </w:r>
      <w:proofErr w:type="spellEnd"/>
      <w:r w:rsidR="006272FC">
        <w:rPr>
          <w:rFonts w:hint="eastAsia"/>
        </w:rPr>
        <w:t>，所以想问一下SSD算法和</w:t>
      </w:r>
      <w:proofErr w:type="spellStart"/>
      <w:r w:rsidR="006272FC">
        <w:rPr>
          <w:rFonts w:hint="eastAsia"/>
        </w:rPr>
        <w:t>Yo</w:t>
      </w:r>
      <w:r w:rsidR="006272FC">
        <w:t>Lo</w:t>
      </w:r>
      <w:proofErr w:type="spellEnd"/>
      <w:r w:rsidR="006272FC">
        <w:rPr>
          <w:rFonts w:hint="eastAsia"/>
        </w:rPr>
        <w:t xml:space="preserve"> v</w:t>
      </w:r>
      <w:r w:rsidR="006272FC">
        <w:t>5</w:t>
      </w:r>
      <w:r w:rsidR="006272FC">
        <w:rPr>
          <w:rFonts w:hint="eastAsia"/>
        </w:rPr>
        <w:t>我应该选择那种算法</w:t>
      </w:r>
      <w:r w:rsidR="00100446">
        <w:rPr>
          <w:rFonts w:hint="eastAsia"/>
        </w:rPr>
        <w:t>。</w:t>
      </w:r>
      <w:r w:rsidR="00F4710E">
        <w:rPr>
          <w:rFonts w:hint="eastAsia"/>
        </w:rPr>
        <w:t>目前使用SSD的效果感觉还不错。</w:t>
      </w:r>
    </w:p>
    <w:p w14:paraId="3068EBE2" w14:textId="045C97A1" w:rsidR="00240140" w:rsidRDefault="00240140" w:rsidP="00F32938">
      <w:pPr>
        <w:pStyle w:val="ae"/>
        <w:numPr>
          <w:ilvl w:val="0"/>
          <w:numId w:val="1"/>
        </w:numPr>
        <w:ind w:firstLineChars="0"/>
      </w:pPr>
      <w:r>
        <w:rPr>
          <w:rFonts w:hint="eastAsia"/>
        </w:rPr>
        <w:t>我目前想要识别出河流区域，然后生成Mask，这个地方是需要使用Attention吗，我之前是想用OpenCV的运动背景的API来做，不过对于河流来说好像并不是很</w:t>
      </w:r>
      <w:r w:rsidR="007A7823">
        <w:rPr>
          <w:rFonts w:hint="eastAsia"/>
        </w:rPr>
        <w:t>好</w:t>
      </w:r>
      <w:r>
        <w:rPr>
          <w:rFonts w:hint="eastAsia"/>
        </w:rPr>
        <w:t>，所以如果我只关注河流区域我是需要Attention来做这方面的实现吗？</w:t>
      </w:r>
    </w:p>
    <w:p w14:paraId="3156E387" w14:textId="215945F9" w:rsidR="00100446" w:rsidRDefault="00100446" w:rsidP="00F32938">
      <w:pPr>
        <w:pStyle w:val="ae"/>
        <w:numPr>
          <w:ilvl w:val="0"/>
          <w:numId w:val="1"/>
        </w:numPr>
        <w:ind w:firstLineChars="0"/>
      </w:pPr>
      <w:r>
        <w:rPr>
          <w:rFonts w:hint="eastAsia"/>
        </w:rPr>
        <w:t>还有就是数据，</w:t>
      </w:r>
      <w:r w:rsidR="007A7823">
        <w:rPr>
          <w:rFonts w:hint="eastAsia"/>
        </w:rPr>
        <w:t>数据很重要，</w:t>
      </w:r>
      <w:r>
        <w:rPr>
          <w:rFonts w:hint="eastAsia"/>
        </w:rPr>
        <w:t>一般来说数据是自己爬</w:t>
      </w:r>
      <w:r w:rsidR="00707584">
        <w:rPr>
          <w:rFonts w:hint="eastAsia"/>
        </w:rPr>
        <w:t>，或者找到一些可靠的素材网站，然后爬取。</w:t>
      </w:r>
      <w:r w:rsidR="004B1BF4">
        <w:rPr>
          <w:rFonts w:hint="eastAsia"/>
        </w:rPr>
        <w:t>不过这样图片质量参差不齐，不知道老师在数据方面有什么心得吗。</w:t>
      </w:r>
    </w:p>
    <w:p w14:paraId="4970D400" w14:textId="4940B13A" w:rsidR="00EB3EFB" w:rsidRDefault="00EB3EFB" w:rsidP="00F32938">
      <w:pPr>
        <w:pStyle w:val="ae"/>
        <w:numPr>
          <w:ilvl w:val="0"/>
          <w:numId w:val="1"/>
        </w:numPr>
        <w:ind w:firstLineChars="0"/>
      </w:pPr>
      <w:r>
        <w:rPr>
          <w:rFonts w:hint="eastAsia"/>
        </w:rPr>
        <w:t>深度学习中需要大量的矩阵推理，以及矩阵运算，有时候有些看不懂，例如矩阵，向量求导，需要学习下《矩阵分析》这种课程吗。</w:t>
      </w:r>
    </w:p>
    <w:p w14:paraId="407439C2" w14:textId="77777777" w:rsidR="00F32938" w:rsidRPr="00F32938" w:rsidRDefault="00F32938" w:rsidP="00F32938"/>
    <w:sectPr w:rsidR="00F32938" w:rsidRPr="00F32938" w:rsidSect="00071312">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43BE0" w14:textId="77777777" w:rsidR="005825BC" w:rsidRDefault="005825BC" w:rsidP="00304A39">
      <w:r>
        <w:separator/>
      </w:r>
    </w:p>
  </w:endnote>
  <w:endnote w:type="continuationSeparator" w:id="0">
    <w:p w14:paraId="2752005C" w14:textId="77777777" w:rsidR="005825BC" w:rsidRDefault="005825BC" w:rsidP="00304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ontserrat">
    <w:altName w:val="Calibri"/>
    <w:charset w:val="00"/>
    <w:family w:val="auto"/>
    <w:pitch w:val="variable"/>
    <w:sig w:usb0="2000020F" w:usb1="00000003" w:usb2="00000000" w:usb3="00000000" w:csb0="00000197" w:csb1="00000000"/>
  </w:font>
  <w:font w:name="Consolas-with-Yahei">
    <w:panose1 w:val="020B0509020204020204"/>
    <w:charset w:val="80"/>
    <w:family w:val="modern"/>
    <w:pitch w:val="fixed"/>
    <w:sig w:usb0="E00006FF" w:usb1="084F3C13" w:usb2="00000017" w:usb3="00000000" w:csb0="0002019F" w:csb1="00000000"/>
  </w:font>
  <w:font w:name="Microsoft New Tai Lue">
    <w:panose1 w:val="020B0502040204020203"/>
    <w:charset w:val="00"/>
    <w:family w:val="swiss"/>
    <w:pitch w:val="variable"/>
    <w:sig w:usb0="00000003" w:usb1="00000000" w:usb2="8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16609" w14:textId="77777777" w:rsidR="005825BC" w:rsidRDefault="005825BC" w:rsidP="00304A39">
      <w:r>
        <w:separator/>
      </w:r>
    </w:p>
  </w:footnote>
  <w:footnote w:type="continuationSeparator" w:id="0">
    <w:p w14:paraId="1C87E435" w14:textId="77777777" w:rsidR="005825BC" w:rsidRDefault="005825BC" w:rsidP="00304A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26FB"/>
    <w:multiLevelType w:val="hybridMultilevel"/>
    <w:tmpl w:val="4CBAF0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55B3042"/>
    <w:multiLevelType w:val="hybridMultilevel"/>
    <w:tmpl w:val="109A53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B801F55"/>
    <w:multiLevelType w:val="hybridMultilevel"/>
    <w:tmpl w:val="2CEEEE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86220857">
    <w:abstractNumId w:val="0"/>
  </w:num>
  <w:num w:numId="2" w16cid:durableId="241918219">
    <w:abstractNumId w:val="1"/>
  </w:num>
  <w:num w:numId="3" w16cid:durableId="13950838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03E"/>
    <w:rsid w:val="00003466"/>
    <w:rsid w:val="00007DB4"/>
    <w:rsid w:val="000238ED"/>
    <w:rsid w:val="000251A6"/>
    <w:rsid w:val="0003196A"/>
    <w:rsid w:val="0004007B"/>
    <w:rsid w:val="00041D96"/>
    <w:rsid w:val="000450A0"/>
    <w:rsid w:val="00052A87"/>
    <w:rsid w:val="00057227"/>
    <w:rsid w:val="00067A4F"/>
    <w:rsid w:val="00070F7C"/>
    <w:rsid w:val="00071312"/>
    <w:rsid w:val="00085B1B"/>
    <w:rsid w:val="0008775A"/>
    <w:rsid w:val="0009162E"/>
    <w:rsid w:val="000A08A4"/>
    <w:rsid w:val="000A1A51"/>
    <w:rsid w:val="000A372B"/>
    <w:rsid w:val="000B7C17"/>
    <w:rsid w:val="000D1EA6"/>
    <w:rsid w:val="000D2150"/>
    <w:rsid w:val="000D7C09"/>
    <w:rsid w:val="000E1812"/>
    <w:rsid w:val="000E21BE"/>
    <w:rsid w:val="000E6375"/>
    <w:rsid w:val="000F1068"/>
    <w:rsid w:val="000F2AD8"/>
    <w:rsid w:val="000F314A"/>
    <w:rsid w:val="000F3F57"/>
    <w:rsid w:val="000F5523"/>
    <w:rsid w:val="00100446"/>
    <w:rsid w:val="00100EC6"/>
    <w:rsid w:val="00101BC7"/>
    <w:rsid w:val="00107175"/>
    <w:rsid w:val="00110581"/>
    <w:rsid w:val="001142F3"/>
    <w:rsid w:val="00122D82"/>
    <w:rsid w:val="00123222"/>
    <w:rsid w:val="001254AF"/>
    <w:rsid w:val="0013081C"/>
    <w:rsid w:val="0013249B"/>
    <w:rsid w:val="001363D1"/>
    <w:rsid w:val="00142FF0"/>
    <w:rsid w:val="0014661C"/>
    <w:rsid w:val="00150A9C"/>
    <w:rsid w:val="00152E7C"/>
    <w:rsid w:val="00152FB8"/>
    <w:rsid w:val="0015541D"/>
    <w:rsid w:val="00163AEC"/>
    <w:rsid w:val="001722BC"/>
    <w:rsid w:val="00172602"/>
    <w:rsid w:val="00173966"/>
    <w:rsid w:val="00174207"/>
    <w:rsid w:val="00175655"/>
    <w:rsid w:val="00177722"/>
    <w:rsid w:val="0018686E"/>
    <w:rsid w:val="001908A7"/>
    <w:rsid w:val="00190F5C"/>
    <w:rsid w:val="00197702"/>
    <w:rsid w:val="001A0D9E"/>
    <w:rsid w:val="001A5DDE"/>
    <w:rsid w:val="001A7D01"/>
    <w:rsid w:val="001B6D88"/>
    <w:rsid w:val="001C10BE"/>
    <w:rsid w:val="001C1BE4"/>
    <w:rsid w:val="001C30A8"/>
    <w:rsid w:val="001C5131"/>
    <w:rsid w:val="001C6A1D"/>
    <w:rsid w:val="001D0CBA"/>
    <w:rsid w:val="001D116B"/>
    <w:rsid w:val="001D1C04"/>
    <w:rsid w:val="001D2679"/>
    <w:rsid w:val="001D7C95"/>
    <w:rsid w:val="001E15FF"/>
    <w:rsid w:val="001E25F8"/>
    <w:rsid w:val="001E297F"/>
    <w:rsid w:val="001E2BB0"/>
    <w:rsid w:val="001E3B43"/>
    <w:rsid w:val="001E5F70"/>
    <w:rsid w:val="001E6160"/>
    <w:rsid w:val="001E6B1E"/>
    <w:rsid w:val="001F5C77"/>
    <w:rsid w:val="002078B6"/>
    <w:rsid w:val="00207AFD"/>
    <w:rsid w:val="0021027A"/>
    <w:rsid w:val="002105D1"/>
    <w:rsid w:val="002107D3"/>
    <w:rsid w:val="00223323"/>
    <w:rsid w:val="00227942"/>
    <w:rsid w:val="002337F2"/>
    <w:rsid w:val="0023387F"/>
    <w:rsid w:val="00235ABE"/>
    <w:rsid w:val="00240140"/>
    <w:rsid w:val="00244F85"/>
    <w:rsid w:val="00250FC8"/>
    <w:rsid w:val="00251BF3"/>
    <w:rsid w:val="0025276F"/>
    <w:rsid w:val="00252DBE"/>
    <w:rsid w:val="002567F2"/>
    <w:rsid w:val="002672F7"/>
    <w:rsid w:val="00267E84"/>
    <w:rsid w:val="002733EE"/>
    <w:rsid w:val="002810C6"/>
    <w:rsid w:val="00293FA5"/>
    <w:rsid w:val="0029471B"/>
    <w:rsid w:val="002974C6"/>
    <w:rsid w:val="002A061F"/>
    <w:rsid w:val="002A1905"/>
    <w:rsid w:val="002A1EEF"/>
    <w:rsid w:val="002A3A2F"/>
    <w:rsid w:val="002B18EF"/>
    <w:rsid w:val="002B44D4"/>
    <w:rsid w:val="002B66BD"/>
    <w:rsid w:val="002C1A2C"/>
    <w:rsid w:val="002D1DDB"/>
    <w:rsid w:val="002D48A7"/>
    <w:rsid w:val="002D5C82"/>
    <w:rsid w:val="002D72F3"/>
    <w:rsid w:val="002E2ECB"/>
    <w:rsid w:val="002F5198"/>
    <w:rsid w:val="002F6199"/>
    <w:rsid w:val="002F6341"/>
    <w:rsid w:val="003007A9"/>
    <w:rsid w:val="00304026"/>
    <w:rsid w:val="00304A39"/>
    <w:rsid w:val="00320EBC"/>
    <w:rsid w:val="00324FE7"/>
    <w:rsid w:val="0032712B"/>
    <w:rsid w:val="00330FEB"/>
    <w:rsid w:val="00333F0D"/>
    <w:rsid w:val="0034622D"/>
    <w:rsid w:val="00354631"/>
    <w:rsid w:val="003637EC"/>
    <w:rsid w:val="0037681A"/>
    <w:rsid w:val="003815CF"/>
    <w:rsid w:val="003855CA"/>
    <w:rsid w:val="00392BA4"/>
    <w:rsid w:val="00393103"/>
    <w:rsid w:val="00397EFB"/>
    <w:rsid w:val="003A0B11"/>
    <w:rsid w:val="003A1BC7"/>
    <w:rsid w:val="003A544A"/>
    <w:rsid w:val="003B2EDB"/>
    <w:rsid w:val="003B75D8"/>
    <w:rsid w:val="003C2223"/>
    <w:rsid w:val="003C4C5E"/>
    <w:rsid w:val="003C4D42"/>
    <w:rsid w:val="003D4E2E"/>
    <w:rsid w:val="003E128C"/>
    <w:rsid w:val="003E2F90"/>
    <w:rsid w:val="003E67D0"/>
    <w:rsid w:val="003E7E75"/>
    <w:rsid w:val="003F7F82"/>
    <w:rsid w:val="0041450D"/>
    <w:rsid w:val="004200C4"/>
    <w:rsid w:val="00422103"/>
    <w:rsid w:val="004266E2"/>
    <w:rsid w:val="004271AF"/>
    <w:rsid w:val="00430DD9"/>
    <w:rsid w:val="00431767"/>
    <w:rsid w:val="00431D70"/>
    <w:rsid w:val="004350AD"/>
    <w:rsid w:val="00435AAC"/>
    <w:rsid w:val="00435AE5"/>
    <w:rsid w:val="00460313"/>
    <w:rsid w:val="00470EFF"/>
    <w:rsid w:val="004712DE"/>
    <w:rsid w:val="0047228B"/>
    <w:rsid w:val="00474776"/>
    <w:rsid w:val="00477CC5"/>
    <w:rsid w:val="004815DB"/>
    <w:rsid w:val="004856D5"/>
    <w:rsid w:val="00486F66"/>
    <w:rsid w:val="004922E8"/>
    <w:rsid w:val="00492B15"/>
    <w:rsid w:val="00494E8F"/>
    <w:rsid w:val="004A10FE"/>
    <w:rsid w:val="004A7912"/>
    <w:rsid w:val="004B06F5"/>
    <w:rsid w:val="004B1BF4"/>
    <w:rsid w:val="004C358E"/>
    <w:rsid w:val="004D46C9"/>
    <w:rsid w:val="004E482F"/>
    <w:rsid w:val="004E56B7"/>
    <w:rsid w:val="004F498B"/>
    <w:rsid w:val="004F67BD"/>
    <w:rsid w:val="004F71BF"/>
    <w:rsid w:val="004F7420"/>
    <w:rsid w:val="00505985"/>
    <w:rsid w:val="00510430"/>
    <w:rsid w:val="00512780"/>
    <w:rsid w:val="00512F6E"/>
    <w:rsid w:val="005133E7"/>
    <w:rsid w:val="00514458"/>
    <w:rsid w:val="0051691D"/>
    <w:rsid w:val="00516FC1"/>
    <w:rsid w:val="005176A9"/>
    <w:rsid w:val="00520EAB"/>
    <w:rsid w:val="00522602"/>
    <w:rsid w:val="005271CF"/>
    <w:rsid w:val="00532A99"/>
    <w:rsid w:val="0053651A"/>
    <w:rsid w:val="00545942"/>
    <w:rsid w:val="00554E04"/>
    <w:rsid w:val="00555187"/>
    <w:rsid w:val="0055789E"/>
    <w:rsid w:val="00562F2F"/>
    <w:rsid w:val="0056379E"/>
    <w:rsid w:val="00563978"/>
    <w:rsid w:val="0056427F"/>
    <w:rsid w:val="00566C65"/>
    <w:rsid w:val="00571B9B"/>
    <w:rsid w:val="00572D5A"/>
    <w:rsid w:val="005754CA"/>
    <w:rsid w:val="00575550"/>
    <w:rsid w:val="00581E51"/>
    <w:rsid w:val="005825BC"/>
    <w:rsid w:val="00587B16"/>
    <w:rsid w:val="005904D7"/>
    <w:rsid w:val="005926A6"/>
    <w:rsid w:val="00592AF2"/>
    <w:rsid w:val="0059360E"/>
    <w:rsid w:val="0059459A"/>
    <w:rsid w:val="005A0157"/>
    <w:rsid w:val="005A2513"/>
    <w:rsid w:val="005A49AB"/>
    <w:rsid w:val="005A6E7D"/>
    <w:rsid w:val="005B0F49"/>
    <w:rsid w:val="005B1ACB"/>
    <w:rsid w:val="005B32E1"/>
    <w:rsid w:val="005B35BC"/>
    <w:rsid w:val="005B5577"/>
    <w:rsid w:val="005C09D2"/>
    <w:rsid w:val="005C5FC7"/>
    <w:rsid w:val="005C783A"/>
    <w:rsid w:val="005D17F0"/>
    <w:rsid w:val="005E0C95"/>
    <w:rsid w:val="005E2789"/>
    <w:rsid w:val="005E4B47"/>
    <w:rsid w:val="005F2019"/>
    <w:rsid w:val="00600643"/>
    <w:rsid w:val="00600BC9"/>
    <w:rsid w:val="00603303"/>
    <w:rsid w:val="00603A87"/>
    <w:rsid w:val="00604253"/>
    <w:rsid w:val="00605B8C"/>
    <w:rsid w:val="00616ACD"/>
    <w:rsid w:val="00620A2F"/>
    <w:rsid w:val="00623372"/>
    <w:rsid w:val="00623ABD"/>
    <w:rsid w:val="006272FC"/>
    <w:rsid w:val="006325C8"/>
    <w:rsid w:val="0064478C"/>
    <w:rsid w:val="00645922"/>
    <w:rsid w:val="0065133E"/>
    <w:rsid w:val="00655C3B"/>
    <w:rsid w:val="00673A44"/>
    <w:rsid w:val="0067511A"/>
    <w:rsid w:val="0068029C"/>
    <w:rsid w:val="006804C8"/>
    <w:rsid w:val="00682880"/>
    <w:rsid w:val="006833A6"/>
    <w:rsid w:val="00683E1D"/>
    <w:rsid w:val="00687275"/>
    <w:rsid w:val="00695ACD"/>
    <w:rsid w:val="006978BD"/>
    <w:rsid w:val="006A51D1"/>
    <w:rsid w:val="006B0179"/>
    <w:rsid w:val="006B1612"/>
    <w:rsid w:val="006B4AE3"/>
    <w:rsid w:val="006C2829"/>
    <w:rsid w:val="006C3C9A"/>
    <w:rsid w:val="006E25E0"/>
    <w:rsid w:val="006E3057"/>
    <w:rsid w:val="006E5EB0"/>
    <w:rsid w:val="006F1C76"/>
    <w:rsid w:val="0070347D"/>
    <w:rsid w:val="00704355"/>
    <w:rsid w:val="00707584"/>
    <w:rsid w:val="00720F87"/>
    <w:rsid w:val="007215D1"/>
    <w:rsid w:val="00740C12"/>
    <w:rsid w:val="0075186D"/>
    <w:rsid w:val="007528F2"/>
    <w:rsid w:val="0075503E"/>
    <w:rsid w:val="007572B7"/>
    <w:rsid w:val="00762B13"/>
    <w:rsid w:val="00764CE4"/>
    <w:rsid w:val="00767E63"/>
    <w:rsid w:val="0077441C"/>
    <w:rsid w:val="00774F10"/>
    <w:rsid w:val="00781C19"/>
    <w:rsid w:val="007849D0"/>
    <w:rsid w:val="007872DE"/>
    <w:rsid w:val="00787C45"/>
    <w:rsid w:val="007914EF"/>
    <w:rsid w:val="0079282B"/>
    <w:rsid w:val="00794507"/>
    <w:rsid w:val="007A7823"/>
    <w:rsid w:val="007B0F5B"/>
    <w:rsid w:val="007B1DF0"/>
    <w:rsid w:val="007B5F72"/>
    <w:rsid w:val="007C1844"/>
    <w:rsid w:val="007C647A"/>
    <w:rsid w:val="007D2902"/>
    <w:rsid w:val="007D35A4"/>
    <w:rsid w:val="007D42A9"/>
    <w:rsid w:val="007E0490"/>
    <w:rsid w:val="007E3F9D"/>
    <w:rsid w:val="007E46E9"/>
    <w:rsid w:val="007E67B0"/>
    <w:rsid w:val="007E6FA8"/>
    <w:rsid w:val="007E7AA6"/>
    <w:rsid w:val="007F18AB"/>
    <w:rsid w:val="007F436F"/>
    <w:rsid w:val="007F4C4B"/>
    <w:rsid w:val="007F59EB"/>
    <w:rsid w:val="007F6417"/>
    <w:rsid w:val="0081325D"/>
    <w:rsid w:val="0081376D"/>
    <w:rsid w:val="00813F12"/>
    <w:rsid w:val="008146F2"/>
    <w:rsid w:val="0081562C"/>
    <w:rsid w:val="008169A0"/>
    <w:rsid w:val="0082322D"/>
    <w:rsid w:val="00823D30"/>
    <w:rsid w:val="00823F8B"/>
    <w:rsid w:val="008318D3"/>
    <w:rsid w:val="008336D8"/>
    <w:rsid w:val="0083428A"/>
    <w:rsid w:val="008379F6"/>
    <w:rsid w:val="008448EC"/>
    <w:rsid w:val="00846FE8"/>
    <w:rsid w:val="00850139"/>
    <w:rsid w:val="00853678"/>
    <w:rsid w:val="008555B0"/>
    <w:rsid w:val="00856278"/>
    <w:rsid w:val="008605AE"/>
    <w:rsid w:val="00860667"/>
    <w:rsid w:val="00863C87"/>
    <w:rsid w:val="00870504"/>
    <w:rsid w:val="008743AD"/>
    <w:rsid w:val="008755AD"/>
    <w:rsid w:val="00876AD7"/>
    <w:rsid w:val="00880F87"/>
    <w:rsid w:val="00885A4F"/>
    <w:rsid w:val="00887414"/>
    <w:rsid w:val="0089000F"/>
    <w:rsid w:val="00892DBB"/>
    <w:rsid w:val="0089542E"/>
    <w:rsid w:val="00896853"/>
    <w:rsid w:val="00897223"/>
    <w:rsid w:val="00897587"/>
    <w:rsid w:val="008A4FE8"/>
    <w:rsid w:val="008B2E2D"/>
    <w:rsid w:val="008B3635"/>
    <w:rsid w:val="008B6E34"/>
    <w:rsid w:val="008C298C"/>
    <w:rsid w:val="008C4C45"/>
    <w:rsid w:val="008D3F06"/>
    <w:rsid w:val="008E190F"/>
    <w:rsid w:val="008E42F6"/>
    <w:rsid w:val="008F473A"/>
    <w:rsid w:val="008F6633"/>
    <w:rsid w:val="008F6E2D"/>
    <w:rsid w:val="00907834"/>
    <w:rsid w:val="00907DD6"/>
    <w:rsid w:val="0091199D"/>
    <w:rsid w:val="00914E09"/>
    <w:rsid w:val="00921F89"/>
    <w:rsid w:val="0092424C"/>
    <w:rsid w:val="00925E6A"/>
    <w:rsid w:val="00926AFA"/>
    <w:rsid w:val="0093032B"/>
    <w:rsid w:val="00934F74"/>
    <w:rsid w:val="009356A1"/>
    <w:rsid w:val="009452EB"/>
    <w:rsid w:val="00945418"/>
    <w:rsid w:val="00946F24"/>
    <w:rsid w:val="009473CA"/>
    <w:rsid w:val="00950DB3"/>
    <w:rsid w:val="00953FEB"/>
    <w:rsid w:val="00957AA4"/>
    <w:rsid w:val="00960798"/>
    <w:rsid w:val="00962CB5"/>
    <w:rsid w:val="009640D4"/>
    <w:rsid w:val="009646B0"/>
    <w:rsid w:val="00970E0E"/>
    <w:rsid w:val="00972FD9"/>
    <w:rsid w:val="0097350C"/>
    <w:rsid w:val="009746A2"/>
    <w:rsid w:val="00980632"/>
    <w:rsid w:val="00986167"/>
    <w:rsid w:val="00990037"/>
    <w:rsid w:val="0099647E"/>
    <w:rsid w:val="009A2EB6"/>
    <w:rsid w:val="009A5478"/>
    <w:rsid w:val="009A5AA3"/>
    <w:rsid w:val="009B2D84"/>
    <w:rsid w:val="009B329F"/>
    <w:rsid w:val="009C1C9B"/>
    <w:rsid w:val="009C47E3"/>
    <w:rsid w:val="009D2ED4"/>
    <w:rsid w:val="009D4BB3"/>
    <w:rsid w:val="009D4F56"/>
    <w:rsid w:val="009D7A34"/>
    <w:rsid w:val="009E1624"/>
    <w:rsid w:val="009E348E"/>
    <w:rsid w:val="009E5226"/>
    <w:rsid w:val="009F1352"/>
    <w:rsid w:val="009F36E1"/>
    <w:rsid w:val="009F654B"/>
    <w:rsid w:val="009F74BD"/>
    <w:rsid w:val="00A02774"/>
    <w:rsid w:val="00A0287A"/>
    <w:rsid w:val="00A11252"/>
    <w:rsid w:val="00A11DCC"/>
    <w:rsid w:val="00A11DF9"/>
    <w:rsid w:val="00A12099"/>
    <w:rsid w:val="00A20C33"/>
    <w:rsid w:val="00A221BD"/>
    <w:rsid w:val="00A23A85"/>
    <w:rsid w:val="00A315AF"/>
    <w:rsid w:val="00A336C9"/>
    <w:rsid w:val="00A34138"/>
    <w:rsid w:val="00A3640D"/>
    <w:rsid w:val="00A37C25"/>
    <w:rsid w:val="00A5084B"/>
    <w:rsid w:val="00A53E2E"/>
    <w:rsid w:val="00A56963"/>
    <w:rsid w:val="00A6463C"/>
    <w:rsid w:val="00A66E6B"/>
    <w:rsid w:val="00A75F64"/>
    <w:rsid w:val="00A8188A"/>
    <w:rsid w:val="00A819E5"/>
    <w:rsid w:val="00A84BC1"/>
    <w:rsid w:val="00A8602C"/>
    <w:rsid w:val="00A90341"/>
    <w:rsid w:val="00A97A18"/>
    <w:rsid w:val="00AA1EFF"/>
    <w:rsid w:val="00AA45FE"/>
    <w:rsid w:val="00AA6909"/>
    <w:rsid w:val="00AA7FD6"/>
    <w:rsid w:val="00AB318A"/>
    <w:rsid w:val="00AB386C"/>
    <w:rsid w:val="00AB49B0"/>
    <w:rsid w:val="00AC0A18"/>
    <w:rsid w:val="00AC0FE6"/>
    <w:rsid w:val="00AC2921"/>
    <w:rsid w:val="00AC784D"/>
    <w:rsid w:val="00AD0600"/>
    <w:rsid w:val="00AD346E"/>
    <w:rsid w:val="00AD500C"/>
    <w:rsid w:val="00AD64D1"/>
    <w:rsid w:val="00AD78E0"/>
    <w:rsid w:val="00AE427A"/>
    <w:rsid w:val="00AE4D9D"/>
    <w:rsid w:val="00AE7B85"/>
    <w:rsid w:val="00AF4416"/>
    <w:rsid w:val="00AF4842"/>
    <w:rsid w:val="00AF504E"/>
    <w:rsid w:val="00AF7056"/>
    <w:rsid w:val="00AF7DAC"/>
    <w:rsid w:val="00B37009"/>
    <w:rsid w:val="00B40723"/>
    <w:rsid w:val="00B41998"/>
    <w:rsid w:val="00B44C2E"/>
    <w:rsid w:val="00B45DFE"/>
    <w:rsid w:val="00B50F5D"/>
    <w:rsid w:val="00B5363B"/>
    <w:rsid w:val="00B55819"/>
    <w:rsid w:val="00B64260"/>
    <w:rsid w:val="00B76C5C"/>
    <w:rsid w:val="00B81DB0"/>
    <w:rsid w:val="00B829F8"/>
    <w:rsid w:val="00B84A03"/>
    <w:rsid w:val="00BA5339"/>
    <w:rsid w:val="00BA6FEB"/>
    <w:rsid w:val="00BB3034"/>
    <w:rsid w:val="00BB71DA"/>
    <w:rsid w:val="00BC0AD9"/>
    <w:rsid w:val="00BC121E"/>
    <w:rsid w:val="00BC2560"/>
    <w:rsid w:val="00BD10B9"/>
    <w:rsid w:val="00BD1295"/>
    <w:rsid w:val="00BE1644"/>
    <w:rsid w:val="00BE323B"/>
    <w:rsid w:val="00BE7AA5"/>
    <w:rsid w:val="00BF50CC"/>
    <w:rsid w:val="00C01F30"/>
    <w:rsid w:val="00C061FE"/>
    <w:rsid w:val="00C06BED"/>
    <w:rsid w:val="00C10E0E"/>
    <w:rsid w:val="00C113CE"/>
    <w:rsid w:val="00C11989"/>
    <w:rsid w:val="00C11D80"/>
    <w:rsid w:val="00C1351F"/>
    <w:rsid w:val="00C14449"/>
    <w:rsid w:val="00C2170D"/>
    <w:rsid w:val="00C24575"/>
    <w:rsid w:val="00C34EFE"/>
    <w:rsid w:val="00C35D0C"/>
    <w:rsid w:val="00C376FB"/>
    <w:rsid w:val="00C4435B"/>
    <w:rsid w:val="00C447AF"/>
    <w:rsid w:val="00C538E8"/>
    <w:rsid w:val="00C54EC0"/>
    <w:rsid w:val="00C57EC5"/>
    <w:rsid w:val="00C63E00"/>
    <w:rsid w:val="00C654DC"/>
    <w:rsid w:val="00C70614"/>
    <w:rsid w:val="00C71B30"/>
    <w:rsid w:val="00C7249F"/>
    <w:rsid w:val="00C756EC"/>
    <w:rsid w:val="00C76EEA"/>
    <w:rsid w:val="00C80E0D"/>
    <w:rsid w:val="00C82095"/>
    <w:rsid w:val="00C90DCE"/>
    <w:rsid w:val="00C9410C"/>
    <w:rsid w:val="00CB1447"/>
    <w:rsid w:val="00CB1EA5"/>
    <w:rsid w:val="00CB4E7B"/>
    <w:rsid w:val="00CC0126"/>
    <w:rsid w:val="00CC1837"/>
    <w:rsid w:val="00CC2A10"/>
    <w:rsid w:val="00CC62F1"/>
    <w:rsid w:val="00CC730A"/>
    <w:rsid w:val="00CD055C"/>
    <w:rsid w:val="00CD35B8"/>
    <w:rsid w:val="00CE28DA"/>
    <w:rsid w:val="00CE4FA6"/>
    <w:rsid w:val="00CE568A"/>
    <w:rsid w:val="00CF139F"/>
    <w:rsid w:val="00CF18A3"/>
    <w:rsid w:val="00D023C7"/>
    <w:rsid w:val="00D051E2"/>
    <w:rsid w:val="00D14C50"/>
    <w:rsid w:val="00D21C12"/>
    <w:rsid w:val="00D22441"/>
    <w:rsid w:val="00D267CF"/>
    <w:rsid w:val="00D277E1"/>
    <w:rsid w:val="00D27AD3"/>
    <w:rsid w:val="00D32CC4"/>
    <w:rsid w:val="00D343EB"/>
    <w:rsid w:val="00D409C4"/>
    <w:rsid w:val="00D42615"/>
    <w:rsid w:val="00D53A7A"/>
    <w:rsid w:val="00D573E2"/>
    <w:rsid w:val="00D6335C"/>
    <w:rsid w:val="00D64FAF"/>
    <w:rsid w:val="00D652E9"/>
    <w:rsid w:val="00D665FA"/>
    <w:rsid w:val="00D705A4"/>
    <w:rsid w:val="00D7134B"/>
    <w:rsid w:val="00D74A4E"/>
    <w:rsid w:val="00D74FF5"/>
    <w:rsid w:val="00D80FA6"/>
    <w:rsid w:val="00D8312B"/>
    <w:rsid w:val="00D8606D"/>
    <w:rsid w:val="00D9470F"/>
    <w:rsid w:val="00D96A94"/>
    <w:rsid w:val="00DA00DD"/>
    <w:rsid w:val="00DA0900"/>
    <w:rsid w:val="00DA1A7F"/>
    <w:rsid w:val="00DA4430"/>
    <w:rsid w:val="00DA62F2"/>
    <w:rsid w:val="00DC03BF"/>
    <w:rsid w:val="00DD0B59"/>
    <w:rsid w:val="00DD172D"/>
    <w:rsid w:val="00DD46D9"/>
    <w:rsid w:val="00DD5930"/>
    <w:rsid w:val="00DD7CB8"/>
    <w:rsid w:val="00DE27B9"/>
    <w:rsid w:val="00DE694B"/>
    <w:rsid w:val="00DE7680"/>
    <w:rsid w:val="00DE7C7D"/>
    <w:rsid w:val="00DF2D6E"/>
    <w:rsid w:val="00DF5ADC"/>
    <w:rsid w:val="00E008DF"/>
    <w:rsid w:val="00E06353"/>
    <w:rsid w:val="00E10F0E"/>
    <w:rsid w:val="00E1203D"/>
    <w:rsid w:val="00E171DD"/>
    <w:rsid w:val="00E21B49"/>
    <w:rsid w:val="00E2395A"/>
    <w:rsid w:val="00E24E79"/>
    <w:rsid w:val="00E260C1"/>
    <w:rsid w:val="00E27A68"/>
    <w:rsid w:val="00E33CD3"/>
    <w:rsid w:val="00E3679C"/>
    <w:rsid w:val="00E45848"/>
    <w:rsid w:val="00E46A71"/>
    <w:rsid w:val="00E5432D"/>
    <w:rsid w:val="00E54F49"/>
    <w:rsid w:val="00E625ED"/>
    <w:rsid w:val="00E62C33"/>
    <w:rsid w:val="00E713F6"/>
    <w:rsid w:val="00E72282"/>
    <w:rsid w:val="00E80A06"/>
    <w:rsid w:val="00E81E72"/>
    <w:rsid w:val="00E84E12"/>
    <w:rsid w:val="00E86C59"/>
    <w:rsid w:val="00E909C4"/>
    <w:rsid w:val="00EA01F6"/>
    <w:rsid w:val="00EA1F6E"/>
    <w:rsid w:val="00EA2498"/>
    <w:rsid w:val="00EA3623"/>
    <w:rsid w:val="00EB3EFB"/>
    <w:rsid w:val="00EC40A6"/>
    <w:rsid w:val="00ED7BCC"/>
    <w:rsid w:val="00EE03A0"/>
    <w:rsid w:val="00EE04E0"/>
    <w:rsid w:val="00EE2292"/>
    <w:rsid w:val="00EE4532"/>
    <w:rsid w:val="00EE575D"/>
    <w:rsid w:val="00EF6D33"/>
    <w:rsid w:val="00F051F6"/>
    <w:rsid w:val="00F05CBC"/>
    <w:rsid w:val="00F13ABF"/>
    <w:rsid w:val="00F248F6"/>
    <w:rsid w:val="00F32938"/>
    <w:rsid w:val="00F341FA"/>
    <w:rsid w:val="00F35C02"/>
    <w:rsid w:val="00F35CCA"/>
    <w:rsid w:val="00F43AE8"/>
    <w:rsid w:val="00F4710E"/>
    <w:rsid w:val="00F57022"/>
    <w:rsid w:val="00F60A2D"/>
    <w:rsid w:val="00F66B1A"/>
    <w:rsid w:val="00F71A87"/>
    <w:rsid w:val="00F746BD"/>
    <w:rsid w:val="00F807F1"/>
    <w:rsid w:val="00F82AE3"/>
    <w:rsid w:val="00F85C49"/>
    <w:rsid w:val="00F86485"/>
    <w:rsid w:val="00F96ECE"/>
    <w:rsid w:val="00FC2BAF"/>
    <w:rsid w:val="00FC32FE"/>
    <w:rsid w:val="00FC61E4"/>
    <w:rsid w:val="00FD3607"/>
    <w:rsid w:val="00FD6353"/>
    <w:rsid w:val="00FD65C1"/>
    <w:rsid w:val="00FE3736"/>
    <w:rsid w:val="00FE5634"/>
    <w:rsid w:val="00FF4304"/>
    <w:rsid w:val="00FF6C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31BCD8B6"/>
  <w15:chartTrackingRefBased/>
  <w15:docId w15:val="{E667BE20-B4C1-42D7-9027-1C619DF74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4F74"/>
    <w:pPr>
      <w:widowControl w:val="0"/>
      <w:jc w:val="both"/>
    </w:pPr>
    <w:rPr>
      <w:rFonts w:ascii="Times New Roman" w:eastAsia="等线" w:hAnsi="Times New Roman"/>
    </w:rPr>
  </w:style>
  <w:style w:type="paragraph" w:styleId="1">
    <w:name w:val="heading 1"/>
    <w:basedOn w:val="a"/>
    <w:next w:val="a"/>
    <w:link w:val="10"/>
    <w:uiPriority w:val="9"/>
    <w:qFormat/>
    <w:rsid w:val="000E1812"/>
    <w:pPr>
      <w:keepNext/>
      <w:keepLines/>
      <w:spacing w:after="120"/>
      <w:outlineLvl w:val="0"/>
    </w:pPr>
    <w:rPr>
      <w:bCs/>
      <w:kern w:val="44"/>
      <w:sz w:val="36"/>
      <w:szCs w:val="44"/>
    </w:rPr>
  </w:style>
  <w:style w:type="paragraph" w:styleId="2">
    <w:name w:val="heading 2"/>
    <w:basedOn w:val="a"/>
    <w:next w:val="a"/>
    <w:link w:val="20"/>
    <w:uiPriority w:val="9"/>
    <w:unhideWhenUsed/>
    <w:qFormat/>
    <w:rsid w:val="000E1812"/>
    <w:pPr>
      <w:keepNext/>
      <w:keepLines/>
      <w:spacing w:after="60"/>
      <w:outlineLvl w:val="1"/>
    </w:pPr>
    <w:rPr>
      <w:rFonts w:eastAsiaTheme="majorEastAsia" w:cstheme="majorBidi"/>
      <w:bCs/>
      <w:sz w:val="30"/>
      <w:szCs w:val="32"/>
    </w:rPr>
  </w:style>
  <w:style w:type="paragraph" w:styleId="3">
    <w:name w:val="heading 3"/>
    <w:basedOn w:val="a"/>
    <w:next w:val="a"/>
    <w:link w:val="30"/>
    <w:uiPriority w:val="9"/>
    <w:semiHidden/>
    <w:unhideWhenUsed/>
    <w:qFormat/>
    <w:rsid w:val="000E1812"/>
    <w:pPr>
      <w:keepNext/>
      <w:keepLines/>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伪代码"/>
    <w:basedOn w:val="a"/>
    <w:link w:val="a4"/>
    <w:qFormat/>
    <w:rsid w:val="00304A39"/>
    <w:pPr>
      <w:spacing w:line="240" w:lineRule="exact"/>
    </w:pPr>
    <w:rPr>
      <w:sz w:val="28"/>
      <w:szCs w:val="28"/>
    </w:rPr>
  </w:style>
  <w:style w:type="character" w:customStyle="1" w:styleId="a4">
    <w:name w:val="伪代码 字符"/>
    <w:basedOn w:val="a0"/>
    <w:link w:val="a3"/>
    <w:rsid w:val="00304A39"/>
    <w:rPr>
      <w:rFonts w:ascii="Times New Roman" w:eastAsia="等线" w:hAnsi="Times New Roman"/>
      <w:sz w:val="28"/>
      <w:szCs w:val="28"/>
    </w:rPr>
  </w:style>
  <w:style w:type="paragraph" w:styleId="a5">
    <w:name w:val="header"/>
    <w:basedOn w:val="a"/>
    <w:link w:val="a6"/>
    <w:uiPriority w:val="99"/>
    <w:unhideWhenUsed/>
    <w:rsid w:val="00304A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04A39"/>
    <w:rPr>
      <w:sz w:val="18"/>
      <w:szCs w:val="18"/>
    </w:rPr>
  </w:style>
  <w:style w:type="paragraph" w:styleId="a7">
    <w:name w:val="footer"/>
    <w:basedOn w:val="a"/>
    <w:link w:val="a8"/>
    <w:uiPriority w:val="99"/>
    <w:unhideWhenUsed/>
    <w:rsid w:val="00304A39"/>
    <w:pPr>
      <w:tabs>
        <w:tab w:val="center" w:pos="4153"/>
        <w:tab w:val="right" w:pos="8306"/>
      </w:tabs>
      <w:snapToGrid w:val="0"/>
      <w:jc w:val="left"/>
    </w:pPr>
    <w:rPr>
      <w:sz w:val="18"/>
      <w:szCs w:val="18"/>
    </w:rPr>
  </w:style>
  <w:style w:type="character" w:customStyle="1" w:styleId="a8">
    <w:name w:val="页脚 字符"/>
    <w:basedOn w:val="a0"/>
    <w:link w:val="a7"/>
    <w:uiPriority w:val="99"/>
    <w:rsid w:val="00304A39"/>
    <w:rPr>
      <w:sz w:val="18"/>
      <w:szCs w:val="18"/>
    </w:rPr>
  </w:style>
  <w:style w:type="character" w:customStyle="1" w:styleId="10">
    <w:name w:val="标题 1 字符"/>
    <w:basedOn w:val="a0"/>
    <w:link w:val="1"/>
    <w:uiPriority w:val="9"/>
    <w:rsid w:val="000E1812"/>
    <w:rPr>
      <w:rFonts w:ascii="Times New Roman" w:hAnsi="Times New Roman"/>
      <w:bCs/>
      <w:kern w:val="44"/>
      <w:sz w:val="36"/>
      <w:szCs w:val="44"/>
    </w:rPr>
  </w:style>
  <w:style w:type="character" w:customStyle="1" w:styleId="20">
    <w:name w:val="标题 2 字符"/>
    <w:basedOn w:val="a0"/>
    <w:link w:val="2"/>
    <w:uiPriority w:val="9"/>
    <w:rsid w:val="000E1812"/>
    <w:rPr>
      <w:rFonts w:ascii="Times New Roman" w:eastAsiaTheme="majorEastAsia" w:hAnsi="Times New Roman" w:cstheme="majorBidi"/>
      <w:bCs/>
      <w:sz w:val="30"/>
      <w:szCs w:val="32"/>
    </w:rPr>
  </w:style>
  <w:style w:type="character" w:customStyle="1" w:styleId="30">
    <w:name w:val="标题 3 字符"/>
    <w:basedOn w:val="a0"/>
    <w:link w:val="3"/>
    <w:uiPriority w:val="9"/>
    <w:semiHidden/>
    <w:rsid w:val="000E1812"/>
    <w:rPr>
      <w:rFonts w:ascii="Times New Roman" w:hAnsi="Times New Roman"/>
      <w:bCs/>
      <w:sz w:val="32"/>
      <w:szCs w:val="32"/>
    </w:rPr>
  </w:style>
  <w:style w:type="character" w:styleId="a9">
    <w:name w:val="Emphasis"/>
    <w:basedOn w:val="a0"/>
    <w:uiPriority w:val="20"/>
    <w:qFormat/>
    <w:rsid w:val="00934F74"/>
    <w:rPr>
      <w:i/>
      <w:iCs/>
    </w:rPr>
  </w:style>
  <w:style w:type="paragraph" w:customStyle="1" w:styleId="aa">
    <w:name w:val="英文手写体"/>
    <w:basedOn w:val="a"/>
    <w:link w:val="ab"/>
    <w:qFormat/>
    <w:rsid w:val="00071312"/>
    <w:rPr>
      <w:rFonts w:ascii="Montserrat" w:eastAsia="Consolas-with-Yahei" w:hAnsi="Montserrat" w:cs="Microsoft New Tai Lue"/>
    </w:rPr>
  </w:style>
  <w:style w:type="character" w:customStyle="1" w:styleId="ab">
    <w:name w:val="英文手写体 字符"/>
    <w:basedOn w:val="a0"/>
    <w:link w:val="aa"/>
    <w:rsid w:val="00071312"/>
    <w:rPr>
      <w:rFonts w:ascii="Montserrat" w:eastAsia="Consolas-with-Yahei" w:hAnsi="Montserrat" w:cs="Microsoft New Tai Lue"/>
    </w:rPr>
  </w:style>
  <w:style w:type="paragraph" w:styleId="ac">
    <w:name w:val="Title"/>
    <w:basedOn w:val="a"/>
    <w:next w:val="a"/>
    <w:link w:val="ad"/>
    <w:uiPriority w:val="10"/>
    <w:qFormat/>
    <w:rsid w:val="0075503E"/>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75503E"/>
    <w:rPr>
      <w:rFonts w:asciiTheme="majorHAnsi" w:eastAsiaTheme="majorEastAsia" w:hAnsiTheme="majorHAnsi" w:cstheme="majorBidi"/>
      <w:b/>
      <w:bCs/>
      <w:sz w:val="32"/>
      <w:szCs w:val="32"/>
    </w:rPr>
  </w:style>
  <w:style w:type="paragraph" w:styleId="ae">
    <w:name w:val="List Paragraph"/>
    <w:basedOn w:val="a"/>
    <w:uiPriority w:val="34"/>
    <w:qFormat/>
    <w:rsid w:val="00F32938"/>
    <w:pPr>
      <w:ind w:firstLineChars="200" w:firstLine="420"/>
    </w:pPr>
    <w:rPr>
      <w:rFonts w:asciiTheme="minorHAnsi" w:eastAsiaTheme="minorEastAsia" w:hAnsiTheme="minorHAnsi"/>
    </w:rPr>
  </w:style>
  <w:style w:type="paragraph" w:customStyle="1" w:styleId="AMDisplayEquation">
    <w:name w:val="AMDisplayEquation"/>
    <w:basedOn w:val="a"/>
    <w:next w:val="a"/>
    <w:link w:val="AMDisplayEquation0"/>
    <w:rsid w:val="00563978"/>
    <w:pPr>
      <w:tabs>
        <w:tab w:val="center" w:pos="5240"/>
        <w:tab w:val="right" w:pos="10460"/>
      </w:tabs>
    </w:pPr>
  </w:style>
  <w:style w:type="character" w:customStyle="1" w:styleId="AMDisplayEquation0">
    <w:name w:val="AMDisplayEquation 字符"/>
    <w:basedOn w:val="a0"/>
    <w:link w:val="AMDisplayEquation"/>
    <w:rsid w:val="00563978"/>
    <w:rPr>
      <w:rFonts w:ascii="Times New Roman" w:eastAsia="等线" w:hAnsi="Times New Roman"/>
    </w:rPr>
  </w:style>
  <w:style w:type="paragraph" w:styleId="af">
    <w:name w:val="caption"/>
    <w:basedOn w:val="a"/>
    <w:next w:val="a"/>
    <w:uiPriority w:val="35"/>
    <w:unhideWhenUsed/>
    <w:qFormat/>
    <w:rsid w:val="00581E51"/>
    <w:rPr>
      <w:rFonts w:asciiTheme="majorHAnsi" w:eastAsia="黑体" w:hAnsiTheme="majorHAnsi" w:cstheme="majorBidi"/>
      <w:sz w:val="18"/>
      <w:szCs w:val="20"/>
    </w:rPr>
  </w:style>
  <w:style w:type="character" w:styleId="af0">
    <w:name w:val="Placeholder Text"/>
    <w:basedOn w:val="a0"/>
    <w:uiPriority w:val="99"/>
    <w:semiHidden/>
    <w:rsid w:val="00DD0B59"/>
    <w:rPr>
      <w:color w:val="808080"/>
    </w:rPr>
  </w:style>
  <w:style w:type="character" w:styleId="af1">
    <w:name w:val="Hyperlink"/>
    <w:basedOn w:val="a0"/>
    <w:uiPriority w:val="99"/>
    <w:unhideWhenUsed/>
    <w:rsid w:val="00510430"/>
    <w:rPr>
      <w:color w:val="0000FF"/>
      <w:u w:val="single"/>
    </w:rPr>
  </w:style>
  <w:style w:type="character" w:styleId="af2">
    <w:name w:val="Unresolved Mention"/>
    <w:basedOn w:val="a0"/>
    <w:uiPriority w:val="99"/>
    <w:semiHidden/>
    <w:unhideWhenUsed/>
    <w:rsid w:val="00510430"/>
    <w:rPr>
      <w:color w:val="605E5C"/>
      <w:shd w:val="clear" w:color="auto" w:fill="E1DFDD"/>
    </w:rPr>
  </w:style>
  <w:style w:type="character" w:styleId="af3">
    <w:name w:val="FollowedHyperlink"/>
    <w:basedOn w:val="a0"/>
    <w:uiPriority w:val="99"/>
    <w:semiHidden/>
    <w:unhideWhenUsed/>
    <w:rsid w:val="003462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738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hyperlink" Target="http://121.5.102.253:5000/"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sv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hyperlink" Target="http://121.5.102.253:5000/"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10" Type="http://schemas.openxmlformats.org/officeDocument/2006/relationships/package" Target="embeddings/Microsoft_Visio_Drawing.vsdx"/><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NUC\Documents\&#33258;&#23450;&#20041;%20Office%20&#27169;&#26495;\postgraduate%20report.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B16D3-FF5A-4170-B2DE-123E8A5CE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postgraduate report.dotx</Template>
  <TotalTime>2043</TotalTime>
  <Pages>7</Pages>
  <Words>1413</Words>
  <Characters>8058</Characters>
  <Application>Microsoft Office Word</Application>
  <DocSecurity>0</DocSecurity>
  <Lines>67</Lines>
  <Paragraphs>18</Paragraphs>
  <ScaleCrop>false</ScaleCrop>
  <Company/>
  <LinksUpToDate>false</LinksUpToDate>
  <CharactersWithSpaces>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Hours Waking</dc:creator>
  <cp:keywords/>
  <dc:description/>
  <cp:lastModifiedBy>Waking Hours</cp:lastModifiedBy>
  <cp:revision>930</cp:revision>
  <cp:lastPrinted>2022-11-21T03:11:00Z</cp:lastPrinted>
  <dcterms:created xsi:type="dcterms:W3CDTF">2022-11-02T14:38:00Z</dcterms:created>
  <dcterms:modified xsi:type="dcterms:W3CDTF">2022-11-21T03:14:00Z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